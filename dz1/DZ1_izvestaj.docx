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CB248" w14:textId="77777777" w:rsidR="00586F2A" w:rsidRDefault="004E01D5" w:rsidP="00586F2A">
      <w:pPr>
        <w:pStyle w:val="Zaglavljenaslovnestrane"/>
        <w:rPr>
          <w:noProof/>
        </w:rPr>
      </w:pPr>
      <w:r>
        <w:rPr>
          <w:noProof/>
        </w:rPr>
        <w:t>Univerzitet</w:t>
      </w:r>
      <w:r w:rsidR="00F06BB2" w:rsidRPr="004E01D5">
        <w:rPr>
          <w:noProof/>
        </w:rPr>
        <w:t xml:space="preserve"> </w:t>
      </w:r>
      <w:r>
        <w:rPr>
          <w:noProof/>
        </w:rPr>
        <w:t>u</w:t>
      </w:r>
      <w:r w:rsidR="00F06BB2" w:rsidRPr="004E01D5">
        <w:rPr>
          <w:noProof/>
        </w:rPr>
        <w:t xml:space="preserve"> </w:t>
      </w:r>
      <w:r>
        <w:rPr>
          <w:noProof/>
        </w:rPr>
        <w:t>Beogradu - Elektrotehnički</w:t>
      </w:r>
      <w:r w:rsidR="00586F2A" w:rsidRPr="004E01D5">
        <w:rPr>
          <w:noProof/>
        </w:rPr>
        <w:t xml:space="preserve"> </w:t>
      </w:r>
      <w:r>
        <w:rPr>
          <w:noProof/>
        </w:rPr>
        <w:t>fakultet</w:t>
      </w:r>
    </w:p>
    <w:p w14:paraId="2CD06347" w14:textId="77777777" w:rsidR="004E01D5" w:rsidRPr="004E01D5" w:rsidRDefault="004E01D5" w:rsidP="004E01D5">
      <w:pPr>
        <w:pStyle w:val="Zaglavljenaslovnestrane"/>
        <w:rPr>
          <w:noProof/>
        </w:rPr>
      </w:pPr>
      <w:r>
        <w:rPr>
          <w:noProof/>
        </w:rPr>
        <w:t>Multiprocesorki sistemi (13S114MUPS, 13E114MUPS)</w:t>
      </w:r>
    </w:p>
    <w:p w14:paraId="517D5C94" w14:textId="77777777" w:rsidR="00F06BB2" w:rsidRPr="004E01D5" w:rsidRDefault="00F06BB2" w:rsidP="00F06BB2">
      <w:pPr>
        <w:pStyle w:val="Osnovnitekst"/>
        <w:rPr>
          <w:noProof/>
        </w:rPr>
      </w:pPr>
    </w:p>
    <w:p w14:paraId="51558609" w14:textId="77777777" w:rsidR="00F06BB2" w:rsidRPr="004E01D5" w:rsidRDefault="00F06BB2" w:rsidP="00F06BB2">
      <w:pPr>
        <w:pStyle w:val="Osnovnitekst"/>
        <w:rPr>
          <w:noProof/>
        </w:rPr>
      </w:pPr>
    </w:p>
    <w:p w14:paraId="5903F32A" w14:textId="77777777" w:rsidR="00F06BB2" w:rsidRPr="004E01D5" w:rsidRDefault="008471DF" w:rsidP="00F06BB2">
      <w:pPr>
        <w:pStyle w:val="SlikeTabele"/>
        <w:rPr>
          <w:noProof/>
        </w:rPr>
      </w:pPr>
      <w:r w:rsidRPr="004E01D5">
        <w:rPr>
          <w:noProof/>
        </w:rPr>
        <w:drawing>
          <wp:inline distT="0" distB="0" distL="0" distR="0" wp14:anchorId="2300D943" wp14:editId="729BA7F1">
            <wp:extent cx="1327785" cy="1749425"/>
            <wp:effectExtent l="19050" t="0" r="5715" b="0"/>
            <wp:docPr id="1" name="Picture 1" descr="Znak%20ET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nak%20ET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481AE" w14:textId="77777777" w:rsidR="00F06BB2" w:rsidRPr="004E01D5" w:rsidRDefault="00F06BB2" w:rsidP="00F06BB2">
      <w:pPr>
        <w:pStyle w:val="Osnovnitekst"/>
        <w:rPr>
          <w:noProof/>
        </w:rPr>
      </w:pPr>
    </w:p>
    <w:p w14:paraId="673FA782" w14:textId="77777777" w:rsidR="00F06BB2" w:rsidRPr="004E01D5" w:rsidRDefault="00F06BB2" w:rsidP="00F06BB2">
      <w:pPr>
        <w:pStyle w:val="Osnovnitekst"/>
        <w:rPr>
          <w:noProof/>
        </w:rPr>
      </w:pPr>
    </w:p>
    <w:p w14:paraId="100A0204" w14:textId="77777777" w:rsidR="00F06BB2" w:rsidRPr="004E01D5" w:rsidRDefault="004E01D5" w:rsidP="00F06BB2">
      <w:pPr>
        <w:pStyle w:val="Naslovteze"/>
        <w:rPr>
          <w:noProof/>
        </w:rPr>
      </w:pPr>
      <w:r>
        <w:rPr>
          <w:noProof/>
        </w:rPr>
        <w:t>Domaći zadatak 1 – OPENMP</w:t>
      </w:r>
    </w:p>
    <w:p w14:paraId="6AFC1A7C" w14:textId="77777777" w:rsidR="00F06BB2" w:rsidRPr="004E01D5" w:rsidRDefault="004E01D5" w:rsidP="00AE0461">
      <w:pPr>
        <w:pStyle w:val="Podnaslovteze"/>
        <w:rPr>
          <w:noProof/>
        </w:rPr>
      </w:pPr>
      <w:r>
        <w:rPr>
          <w:noProof/>
        </w:rPr>
        <w:t>Izveštaj o urađenom domaćem zadatku</w:t>
      </w:r>
    </w:p>
    <w:p w14:paraId="6490E860" w14:textId="77777777" w:rsidR="00F06BB2" w:rsidRPr="004E01D5" w:rsidRDefault="00F06BB2" w:rsidP="00F06BB2">
      <w:pPr>
        <w:pStyle w:val="Osnovnitekst"/>
        <w:rPr>
          <w:noProof/>
        </w:rPr>
      </w:pPr>
    </w:p>
    <w:p w14:paraId="262FA948" w14:textId="77777777" w:rsidR="00AE0461" w:rsidRPr="004E01D5" w:rsidRDefault="00AE0461" w:rsidP="00F06BB2">
      <w:pPr>
        <w:pStyle w:val="Osnovnitekst"/>
        <w:rPr>
          <w:noProof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62"/>
        <w:gridCol w:w="4676"/>
      </w:tblGrid>
      <w:tr w:rsidR="00A3069A" w:rsidRPr="004E01D5" w14:paraId="4B21C0D7" w14:textId="77777777" w:rsidTr="008E4C5D">
        <w:tc>
          <w:tcPr>
            <w:tcW w:w="4962" w:type="dxa"/>
            <w:vAlign w:val="center"/>
          </w:tcPr>
          <w:p w14:paraId="7517AE1F" w14:textId="7A0D2165" w:rsidR="00A3069A" w:rsidRPr="004E01D5" w:rsidRDefault="004E01D5" w:rsidP="00AE0461">
            <w:pPr>
              <w:pStyle w:val="Naslovnakandidatimentor"/>
              <w:rPr>
                <w:noProof/>
              </w:rPr>
            </w:pPr>
            <w:r>
              <w:rPr>
                <w:noProof/>
              </w:rPr>
              <w:t xml:space="preserve">Predmetni </w:t>
            </w:r>
            <w:r w:rsidR="00E942E8">
              <w:rPr>
                <w:noProof/>
              </w:rPr>
              <w:t>saradnici</w:t>
            </w:r>
            <w:r w:rsidR="00196C7A" w:rsidRPr="004E01D5">
              <w:rPr>
                <w:noProof/>
              </w:rPr>
              <w:t>:</w:t>
            </w:r>
          </w:p>
        </w:tc>
        <w:tc>
          <w:tcPr>
            <w:tcW w:w="4676" w:type="dxa"/>
            <w:vAlign w:val="center"/>
          </w:tcPr>
          <w:p w14:paraId="287FD52C" w14:textId="59520E87" w:rsidR="00A3069A" w:rsidRPr="004E01D5" w:rsidRDefault="00646ED1" w:rsidP="00AE0461">
            <w:pPr>
              <w:pStyle w:val="Naslovnakandidatimentor"/>
              <w:rPr>
                <w:noProof/>
              </w:rPr>
            </w:pPr>
            <w:r>
              <w:rPr>
                <w:noProof/>
              </w:rPr>
              <w:t>Studenti</w:t>
            </w:r>
            <w:r w:rsidR="00196C7A" w:rsidRPr="004E01D5">
              <w:rPr>
                <w:noProof/>
              </w:rPr>
              <w:t>:</w:t>
            </w:r>
          </w:p>
        </w:tc>
      </w:tr>
      <w:tr w:rsidR="00A3069A" w:rsidRPr="004E01D5" w14:paraId="4AE9010F" w14:textId="77777777" w:rsidTr="008E4C5D">
        <w:trPr>
          <w:trHeight w:val="491"/>
        </w:trPr>
        <w:tc>
          <w:tcPr>
            <w:tcW w:w="4962" w:type="dxa"/>
            <w:vAlign w:val="center"/>
          </w:tcPr>
          <w:p w14:paraId="211BFCE2" w14:textId="77777777" w:rsidR="00A3069A" w:rsidRDefault="004E01D5" w:rsidP="00AE0461">
            <w:pPr>
              <w:pStyle w:val="Naslovnakandidatimentor"/>
              <w:rPr>
                <w:noProof/>
              </w:rPr>
            </w:pPr>
            <w:r>
              <w:rPr>
                <w:noProof/>
              </w:rPr>
              <w:t>doc</w:t>
            </w:r>
            <w:r w:rsidR="00196C7A" w:rsidRPr="004E01D5">
              <w:rPr>
                <w:noProof/>
              </w:rPr>
              <w:t xml:space="preserve">. </w:t>
            </w:r>
            <w:r>
              <w:rPr>
                <w:noProof/>
              </w:rPr>
              <w:t>dr</w:t>
            </w:r>
            <w:r w:rsidR="00196C7A" w:rsidRPr="004E01D5">
              <w:rPr>
                <w:noProof/>
              </w:rPr>
              <w:t xml:space="preserve"> </w:t>
            </w:r>
            <w:r>
              <w:rPr>
                <w:noProof/>
              </w:rPr>
              <w:t>Marko Mišić</w:t>
            </w:r>
          </w:p>
          <w:p w14:paraId="68EFD95C" w14:textId="3C04FF03" w:rsidR="00E942E8" w:rsidRPr="00E942E8" w:rsidRDefault="00E942E8" w:rsidP="00AE0461">
            <w:pPr>
              <w:pStyle w:val="Naslovnakandidatimentor"/>
              <w:rPr>
                <w:noProof/>
                <w:lang w:val="sr-Latn-RS"/>
              </w:rPr>
            </w:pPr>
            <w:r>
              <w:rPr>
                <w:noProof/>
              </w:rPr>
              <w:t>dipl. ing. Pavle Divovi</w:t>
            </w:r>
            <w:r>
              <w:rPr>
                <w:noProof/>
                <w:lang w:val="sr-Latn-RS"/>
              </w:rPr>
              <w:t>ć</w:t>
            </w:r>
          </w:p>
        </w:tc>
        <w:tc>
          <w:tcPr>
            <w:tcW w:w="4676" w:type="dxa"/>
            <w:vAlign w:val="center"/>
          </w:tcPr>
          <w:p w14:paraId="3375B3C5" w14:textId="55663196" w:rsidR="00A3069A" w:rsidRDefault="00D20672" w:rsidP="00AE0461">
            <w:pPr>
              <w:pStyle w:val="Naslovnakandidatimentor"/>
              <w:rPr>
                <w:noProof/>
              </w:rPr>
            </w:pPr>
            <w:r>
              <w:rPr>
                <w:noProof/>
              </w:rPr>
              <w:t>Nevena Vasilevska</w:t>
            </w:r>
            <w:r w:rsidR="004E01D5">
              <w:rPr>
                <w:noProof/>
              </w:rPr>
              <w:t xml:space="preserve"> </w:t>
            </w:r>
            <w:r>
              <w:rPr>
                <w:noProof/>
              </w:rPr>
              <w:t>2019</w:t>
            </w:r>
            <w:r w:rsidR="00196C7A" w:rsidRPr="004E01D5">
              <w:rPr>
                <w:noProof/>
              </w:rPr>
              <w:t>/</w:t>
            </w:r>
            <w:r>
              <w:rPr>
                <w:noProof/>
              </w:rPr>
              <w:t>0418</w:t>
            </w:r>
          </w:p>
          <w:p w14:paraId="547295C8" w14:textId="56B96C2D" w:rsidR="008E4C5D" w:rsidRPr="004E01D5" w:rsidRDefault="00D20672" w:rsidP="00AE0461">
            <w:pPr>
              <w:pStyle w:val="Naslovnakandidatimentor"/>
              <w:rPr>
                <w:noProof/>
              </w:rPr>
            </w:pPr>
            <w:r>
              <w:rPr>
                <w:noProof/>
              </w:rPr>
              <w:t>Stefan Brankovi</w:t>
            </w:r>
            <w:r>
              <w:rPr>
                <w:noProof/>
                <w:lang w:val="sr-Latn-RS"/>
              </w:rPr>
              <w:t>ć</w:t>
            </w:r>
            <w:r w:rsidR="008E4C5D">
              <w:rPr>
                <w:noProof/>
              </w:rPr>
              <w:t xml:space="preserve"> </w:t>
            </w:r>
            <w:r>
              <w:rPr>
                <w:noProof/>
              </w:rPr>
              <w:t>2019</w:t>
            </w:r>
            <w:r w:rsidR="008E4C5D" w:rsidRPr="004E01D5">
              <w:rPr>
                <w:noProof/>
              </w:rPr>
              <w:t>/</w:t>
            </w:r>
            <w:r>
              <w:rPr>
                <w:noProof/>
              </w:rPr>
              <w:t>0253</w:t>
            </w:r>
          </w:p>
        </w:tc>
      </w:tr>
    </w:tbl>
    <w:p w14:paraId="67DA6966" w14:textId="77777777" w:rsidR="00F06BB2" w:rsidRPr="004E01D5" w:rsidRDefault="00F06BB2" w:rsidP="00F06BB2">
      <w:pPr>
        <w:pStyle w:val="Osnovnitekst"/>
        <w:rPr>
          <w:noProof/>
        </w:rPr>
      </w:pPr>
    </w:p>
    <w:p w14:paraId="410A5CCD" w14:textId="77777777" w:rsidR="00F06BB2" w:rsidRPr="004E01D5" w:rsidRDefault="00F06BB2" w:rsidP="00F06BB2">
      <w:pPr>
        <w:pStyle w:val="Osnovnitekst"/>
        <w:rPr>
          <w:noProof/>
        </w:rPr>
      </w:pPr>
    </w:p>
    <w:p w14:paraId="4596E9C8" w14:textId="77777777" w:rsidR="00A3069A" w:rsidRPr="004E01D5" w:rsidRDefault="00A3069A" w:rsidP="00F06BB2">
      <w:pPr>
        <w:pStyle w:val="Osnovnitekst"/>
        <w:rPr>
          <w:noProof/>
        </w:rPr>
      </w:pPr>
    </w:p>
    <w:p w14:paraId="4993782B" w14:textId="456E78EE" w:rsidR="00F06BB2" w:rsidRPr="004E01D5" w:rsidRDefault="004E01D5" w:rsidP="00AE0461">
      <w:pPr>
        <w:pStyle w:val="Vremepredajeteze"/>
      </w:pPr>
      <w:r>
        <w:rPr>
          <w:noProof/>
        </w:rPr>
        <w:t>Beograd</w:t>
      </w:r>
      <w:r w:rsidR="00A3069A" w:rsidRPr="004E01D5">
        <w:rPr>
          <w:noProof/>
        </w:rPr>
        <w:t xml:space="preserve">, </w:t>
      </w:r>
      <w:r>
        <w:rPr>
          <w:noProof/>
        </w:rPr>
        <w:t>novembar</w:t>
      </w:r>
      <w:r w:rsidR="00A3069A" w:rsidRPr="004E01D5">
        <w:rPr>
          <w:noProof/>
        </w:rPr>
        <w:t xml:space="preserve"> 20</w:t>
      </w:r>
      <w:r w:rsidR="006B5373">
        <w:rPr>
          <w:noProof/>
        </w:rPr>
        <w:t>2</w:t>
      </w:r>
      <w:r w:rsidR="00D20672">
        <w:rPr>
          <w:noProof/>
        </w:rPr>
        <w:t>2</w:t>
      </w:r>
      <w:r w:rsidR="00A3069A" w:rsidRPr="004E01D5">
        <w:rPr>
          <w:noProof/>
        </w:rPr>
        <w:t>.</w:t>
      </w:r>
    </w:p>
    <w:p w14:paraId="3975F3A5" w14:textId="77777777" w:rsidR="00F06BB2" w:rsidRDefault="00F06BB2" w:rsidP="00F06BB2">
      <w:pPr>
        <w:rPr>
          <w:lang w:val="sr-Latn-CS"/>
        </w:rPr>
        <w:sectPr w:rsidR="00F06BB2" w:rsidSect="00207E9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1701" w:right="1134" w:bottom="1701" w:left="1134" w:header="709" w:footer="709" w:gutter="0"/>
          <w:cols w:space="720"/>
          <w:titlePg/>
        </w:sectPr>
      </w:pPr>
    </w:p>
    <w:p w14:paraId="7FBB6188" w14:textId="2C3FBE8F" w:rsidR="00D20D2B" w:rsidRDefault="00D20D2B" w:rsidP="5FD4DA31">
      <w:pPr>
        <w:pStyle w:val="SADRAJ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sr-Latn-RS" w:eastAsia="sr-Latn-RS"/>
        </w:rPr>
      </w:pPr>
      <w:r>
        <w:lastRenderedPageBreak/>
        <w:fldChar w:fldCharType="begin"/>
      </w:r>
      <w:r w:rsidR="0021095F">
        <w:instrText xml:space="preserve"> TOC \o "1-3" \h \z \u </w:instrText>
      </w:r>
      <w:r>
        <w:fldChar w:fldCharType="separate"/>
      </w:r>
      <w:hyperlink w:anchor="_Toc119968692">
        <w:r w:rsidR="003D6D1A" w:rsidRPr="5FD4DA31">
          <w:rPr>
            <w:rStyle w:val="Hiperveza"/>
            <w:noProof/>
          </w:rPr>
          <w:t>Sadržaj</w:t>
        </w:r>
        <w:r>
          <w:tab/>
        </w:r>
        <w:r w:rsidRPr="5FD4DA31">
          <w:rPr>
            <w:noProof/>
          </w:rPr>
          <w:fldChar w:fldCharType="begin"/>
        </w:r>
        <w:r w:rsidRPr="5FD4DA31">
          <w:rPr>
            <w:noProof/>
          </w:rPr>
          <w:instrText xml:space="preserve"> PAGEREF _Toc119968692 \h </w:instrText>
        </w:r>
        <w:r w:rsidRPr="5FD4DA31">
          <w:rPr>
            <w:noProof/>
          </w:rPr>
        </w:r>
        <w:r w:rsidRPr="5FD4DA31">
          <w:rPr>
            <w:noProof/>
          </w:rPr>
          <w:fldChar w:fldCharType="separate"/>
        </w:r>
        <w:r w:rsidR="003D6D1A" w:rsidRPr="5FD4DA31">
          <w:rPr>
            <w:noProof/>
          </w:rPr>
          <w:t>2</w:t>
        </w:r>
        <w:r w:rsidRPr="5FD4DA31">
          <w:rPr>
            <w:noProof/>
          </w:rPr>
          <w:fldChar w:fldCharType="end"/>
        </w:r>
      </w:hyperlink>
    </w:p>
    <w:p w14:paraId="213C509E" w14:textId="4872E8F3" w:rsidR="003D6D1A" w:rsidRDefault="00A76256" w:rsidP="5FD4DA31">
      <w:pPr>
        <w:pStyle w:val="SADRAJ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sr-Latn-RS" w:eastAsia="sr-Latn-RS"/>
        </w:rPr>
      </w:pPr>
      <w:hyperlink w:anchor="_Toc119968693">
        <w:r w:rsidR="003D6D1A" w:rsidRPr="5FD4DA31">
          <w:rPr>
            <w:rStyle w:val="Hiperveza"/>
            <w:noProof/>
          </w:rPr>
          <w:t>1.</w:t>
        </w:r>
        <w:r w:rsidR="003D6D1A">
          <w:tab/>
        </w:r>
        <w:r w:rsidR="003D6D1A" w:rsidRPr="5FD4DA31">
          <w:rPr>
            <w:rStyle w:val="Hiperveza"/>
            <w:noProof/>
            <w:lang w:val="sr-Latn-RS"/>
          </w:rPr>
          <w:t>Problem 1 – Prime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_Toc119968693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3</w:t>
        </w:r>
        <w:r w:rsidR="003D6D1A" w:rsidRPr="5FD4DA31">
          <w:rPr>
            <w:noProof/>
          </w:rPr>
          <w:fldChar w:fldCharType="end"/>
        </w:r>
      </w:hyperlink>
    </w:p>
    <w:p w14:paraId="0CDE423E" w14:textId="1212B1F4" w:rsidR="003D6D1A" w:rsidRDefault="00A76256" w:rsidP="5FD4DA31">
      <w:pPr>
        <w:pStyle w:val="SADRAJ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sr-Latn-RS" w:eastAsia="sr-Latn-RS"/>
        </w:rPr>
      </w:pPr>
      <w:hyperlink w:anchor="_Toc119968694">
        <w:r w:rsidR="003D6D1A" w:rsidRPr="5FD4DA31">
          <w:rPr>
            <w:rStyle w:val="Hiperveza"/>
            <w:noProof/>
          </w:rPr>
          <w:t>Tekst problema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_Toc119968694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3</w:t>
        </w:r>
        <w:r w:rsidR="003D6D1A" w:rsidRPr="5FD4DA31">
          <w:rPr>
            <w:noProof/>
          </w:rPr>
          <w:fldChar w:fldCharType="end"/>
        </w:r>
      </w:hyperlink>
    </w:p>
    <w:p w14:paraId="12F6DB4A" w14:textId="372826FD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695">
        <w:r w:rsidR="003D6D1A" w:rsidRPr="5FD4DA31">
          <w:rPr>
            <w:rStyle w:val="Hiperveza"/>
            <w:noProof/>
          </w:rPr>
          <w:t>1.1.</w:t>
        </w:r>
        <w:r w:rsidR="003D6D1A">
          <w:tab/>
        </w:r>
        <w:r w:rsidR="003D6D1A" w:rsidRPr="5FD4DA31">
          <w:rPr>
            <w:rStyle w:val="Hiperveza"/>
            <w:noProof/>
          </w:rPr>
          <w:t>Delovi koje treba paralelizovati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_Toc119968695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3</w:t>
        </w:r>
        <w:r w:rsidR="003D6D1A" w:rsidRPr="5FD4DA31">
          <w:rPr>
            <w:noProof/>
          </w:rPr>
          <w:fldChar w:fldCharType="end"/>
        </w:r>
      </w:hyperlink>
    </w:p>
    <w:p w14:paraId="4C61B2DE" w14:textId="0F81A8D5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696">
        <w:r w:rsidR="003D6D1A" w:rsidRPr="5FD4DA31">
          <w:rPr>
            <w:rStyle w:val="Hiperveza"/>
            <w:noProof/>
          </w:rPr>
          <w:t>1.1.1.</w:t>
        </w:r>
        <w:r w:rsidR="003D6D1A">
          <w:tab/>
        </w:r>
        <w:r w:rsidR="003D6D1A" w:rsidRPr="5FD4DA31">
          <w:rPr>
            <w:rStyle w:val="Hiperveza"/>
            <w:noProof/>
          </w:rPr>
          <w:t>Diskusija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_Toc119968696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3</w:t>
        </w:r>
        <w:r w:rsidR="003D6D1A" w:rsidRPr="5FD4DA31">
          <w:rPr>
            <w:noProof/>
          </w:rPr>
          <w:fldChar w:fldCharType="end"/>
        </w:r>
      </w:hyperlink>
    </w:p>
    <w:p w14:paraId="6F02D693" w14:textId="5C93BDCB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697">
        <w:r w:rsidR="003D6D1A" w:rsidRPr="5FD4DA31">
          <w:rPr>
            <w:rStyle w:val="Hiperveza"/>
            <w:noProof/>
          </w:rPr>
          <w:t>1.1.2.</w:t>
        </w:r>
        <w:r w:rsidR="003D6D1A">
          <w:tab/>
        </w:r>
        <w:r w:rsidR="003D6D1A" w:rsidRPr="5FD4DA31">
          <w:rPr>
            <w:rStyle w:val="Hiperveza"/>
            <w:noProof/>
          </w:rPr>
          <w:t>Način paralelizacije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_Toc119968697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3</w:t>
        </w:r>
        <w:r w:rsidR="003D6D1A" w:rsidRPr="5FD4DA31">
          <w:rPr>
            <w:noProof/>
          </w:rPr>
          <w:fldChar w:fldCharType="end"/>
        </w:r>
      </w:hyperlink>
    </w:p>
    <w:p w14:paraId="32B07061" w14:textId="1E480176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698">
        <w:r w:rsidR="003D6D1A" w:rsidRPr="5FD4DA31">
          <w:rPr>
            <w:rStyle w:val="Hiperveza"/>
            <w:noProof/>
          </w:rPr>
          <w:t>1.2.</w:t>
        </w:r>
        <w:r w:rsidR="003D6D1A">
          <w:tab/>
        </w:r>
        <w:r w:rsidR="003D6D1A" w:rsidRPr="5FD4DA31">
          <w:rPr>
            <w:rStyle w:val="Hiperveza"/>
            <w:noProof/>
          </w:rPr>
          <w:t>Rezultati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_Toc119968698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3</w:t>
        </w:r>
        <w:r w:rsidR="003D6D1A" w:rsidRPr="5FD4DA31">
          <w:rPr>
            <w:noProof/>
          </w:rPr>
          <w:fldChar w:fldCharType="end"/>
        </w:r>
      </w:hyperlink>
    </w:p>
    <w:p w14:paraId="390C89D4" w14:textId="284039EB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699">
        <w:r w:rsidR="003D6D1A" w:rsidRPr="5FD4DA31">
          <w:rPr>
            <w:rStyle w:val="Hiperveza"/>
            <w:noProof/>
          </w:rPr>
          <w:t>1.2.1.</w:t>
        </w:r>
        <w:r w:rsidR="003D6D1A">
          <w:tab/>
        </w:r>
        <w:r w:rsidR="003D6D1A" w:rsidRPr="5FD4DA31">
          <w:rPr>
            <w:rStyle w:val="Hiperveza"/>
            <w:noProof/>
          </w:rPr>
          <w:t>Logovi izvršavanja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_Toc119968699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4</w:t>
        </w:r>
        <w:r w:rsidR="003D6D1A" w:rsidRPr="5FD4DA31">
          <w:rPr>
            <w:noProof/>
          </w:rPr>
          <w:fldChar w:fldCharType="end"/>
        </w:r>
      </w:hyperlink>
    </w:p>
    <w:p w14:paraId="69F67B24" w14:textId="44CFF2E7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00">
        <w:r w:rsidR="003D6D1A" w:rsidRPr="5FD4DA31">
          <w:rPr>
            <w:rStyle w:val="Hiperveza"/>
            <w:noProof/>
          </w:rPr>
          <w:t>1.2.2.</w:t>
        </w:r>
        <w:r w:rsidR="003D6D1A">
          <w:tab/>
        </w:r>
        <w:r w:rsidR="003D6D1A" w:rsidRPr="5FD4DA31">
          <w:rPr>
            <w:rStyle w:val="Hiperveza"/>
            <w:noProof/>
          </w:rPr>
          <w:t>Grafici ubrzanja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_Toc119968700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5</w:t>
        </w:r>
        <w:r w:rsidR="003D6D1A" w:rsidRPr="5FD4DA31">
          <w:rPr>
            <w:noProof/>
          </w:rPr>
          <w:fldChar w:fldCharType="end"/>
        </w:r>
      </w:hyperlink>
    </w:p>
    <w:p w14:paraId="7A0A3A91" w14:textId="5388495A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01">
        <w:r w:rsidR="003D6D1A" w:rsidRPr="5FD4DA31">
          <w:rPr>
            <w:rStyle w:val="Hiperveza"/>
            <w:noProof/>
            <w:lang w:val="sr-Latn-RS"/>
          </w:rPr>
          <w:t>1.2.3.</w:t>
        </w:r>
        <w:r w:rsidR="003D6D1A">
          <w:tab/>
        </w:r>
        <w:r w:rsidR="003D6D1A" w:rsidRPr="5FD4DA31">
          <w:rPr>
            <w:rStyle w:val="Hiperveza"/>
            <w:noProof/>
          </w:rPr>
          <w:t>Diskusija dobijenih re</w:t>
        </w:r>
        <w:r w:rsidR="003D6D1A" w:rsidRPr="5FD4DA31">
          <w:rPr>
            <w:rStyle w:val="Hiperveza"/>
            <w:noProof/>
            <w:lang w:val="sr-Latn-RS"/>
          </w:rPr>
          <w:t>zultata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_Toc119968701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6</w:t>
        </w:r>
        <w:r w:rsidR="003D6D1A" w:rsidRPr="5FD4DA31">
          <w:rPr>
            <w:noProof/>
          </w:rPr>
          <w:fldChar w:fldCharType="end"/>
        </w:r>
      </w:hyperlink>
    </w:p>
    <w:p w14:paraId="392D2A81" w14:textId="4D6DB92C" w:rsidR="003D6D1A" w:rsidRDefault="00A76256" w:rsidP="5FD4DA31">
      <w:pPr>
        <w:pStyle w:val="SADRAJ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sr-Latn-RS" w:eastAsia="sr-Latn-RS"/>
        </w:rPr>
      </w:pPr>
      <w:hyperlink w:anchor="_Toc119968702">
        <w:r w:rsidR="003D6D1A" w:rsidRPr="5FD4DA31">
          <w:rPr>
            <w:rStyle w:val="Hiperveza"/>
            <w:noProof/>
          </w:rPr>
          <w:t>2.</w:t>
        </w:r>
        <w:r w:rsidR="003D6D1A">
          <w:tab/>
        </w:r>
        <w:r w:rsidR="003D6D1A" w:rsidRPr="5FD4DA31">
          <w:rPr>
            <w:rStyle w:val="Hiperveza"/>
            <w:noProof/>
            <w:lang w:val="sr-Latn-RS"/>
          </w:rPr>
          <w:t>Problem 2 - Prime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_Toc119968702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7</w:t>
        </w:r>
        <w:r w:rsidR="003D6D1A" w:rsidRPr="5FD4DA31">
          <w:rPr>
            <w:noProof/>
          </w:rPr>
          <w:fldChar w:fldCharType="end"/>
        </w:r>
      </w:hyperlink>
    </w:p>
    <w:p w14:paraId="1191DF66" w14:textId="250B462D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03">
        <w:r w:rsidR="003D6D1A" w:rsidRPr="5FD4DA31">
          <w:rPr>
            <w:rStyle w:val="Hiperveza"/>
            <w:noProof/>
          </w:rPr>
          <w:t>2.1.</w:t>
        </w:r>
        <w:r w:rsidR="003D6D1A">
          <w:tab/>
        </w:r>
        <w:r w:rsidR="003D6D1A" w:rsidRPr="5FD4DA31">
          <w:rPr>
            <w:rStyle w:val="Hiperveza"/>
            <w:noProof/>
          </w:rPr>
          <w:t>Tekst problema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_Toc119968703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7</w:t>
        </w:r>
        <w:r w:rsidR="003D6D1A" w:rsidRPr="5FD4DA31">
          <w:rPr>
            <w:noProof/>
          </w:rPr>
          <w:fldChar w:fldCharType="end"/>
        </w:r>
      </w:hyperlink>
    </w:p>
    <w:p w14:paraId="13BC97FC" w14:textId="1610FCA4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04">
        <w:r w:rsidR="003D6D1A" w:rsidRPr="5FD4DA31">
          <w:rPr>
            <w:rStyle w:val="Hiperveza"/>
            <w:noProof/>
          </w:rPr>
          <w:t>2.2.</w:t>
        </w:r>
        <w:r w:rsidR="003D6D1A">
          <w:tab/>
        </w:r>
        <w:r w:rsidR="003D6D1A" w:rsidRPr="5FD4DA31">
          <w:rPr>
            <w:rStyle w:val="Hiperveza"/>
            <w:noProof/>
          </w:rPr>
          <w:t>Delovi koje treba paralelizovati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_Toc119968704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7</w:t>
        </w:r>
        <w:r w:rsidR="003D6D1A" w:rsidRPr="5FD4DA31">
          <w:rPr>
            <w:noProof/>
          </w:rPr>
          <w:fldChar w:fldCharType="end"/>
        </w:r>
      </w:hyperlink>
    </w:p>
    <w:p w14:paraId="2A7CDD40" w14:textId="14D2CC01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05">
        <w:r w:rsidR="003D6D1A" w:rsidRPr="5FD4DA31">
          <w:rPr>
            <w:rStyle w:val="Hiperveza"/>
            <w:noProof/>
          </w:rPr>
          <w:t>2.2.1.</w:t>
        </w:r>
        <w:r w:rsidR="003D6D1A">
          <w:tab/>
        </w:r>
        <w:r w:rsidR="003D6D1A" w:rsidRPr="5FD4DA31">
          <w:rPr>
            <w:rStyle w:val="Hiperveza"/>
            <w:noProof/>
          </w:rPr>
          <w:t>Diskusija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_Toc119968705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7</w:t>
        </w:r>
        <w:r w:rsidR="003D6D1A" w:rsidRPr="5FD4DA31">
          <w:rPr>
            <w:noProof/>
          </w:rPr>
          <w:fldChar w:fldCharType="end"/>
        </w:r>
      </w:hyperlink>
    </w:p>
    <w:p w14:paraId="715309E9" w14:textId="426EA057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06">
        <w:r w:rsidR="003D6D1A" w:rsidRPr="5FD4DA31">
          <w:rPr>
            <w:rStyle w:val="Hiperveza"/>
            <w:noProof/>
          </w:rPr>
          <w:t>2.2.2.</w:t>
        </w:r>
        <w:r w:rsidR="003D6D1A">
          <w:tab/>
        </w:r>
        <w:r w:rsidR="003D6D1A" w:rsidRPr="5FD4DA31">
          <w:rPr>
            <w:rStyle w:val="Hiperveza"/>
            <w:noProof/>
          </w:rPr>
          <w:t>Način paralelizacjie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_Toc119968706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7</w:t>
        </w:r>
        <w:r w:rsidR="003D6D1A" w:rsidRPr="5FD4DA31">
          <w:rPr>
            <w:noProof/>
          </w:rPr>
          <w:fldChar w:fldCharType="end"/>
        </w:r>
      </w:hyperlink>
    </w:p>
    <w:p w14:paraId="3ACF802E" w14:textId="2D529B0F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07">
        <w:r w:rsidR="003D6D1A" w:rsidRPr="5FD4DA31">
          <w:rPr>
            <w:rStyle w:val="Hiperveza"/>
            <w:noProof/>
          </w:rPr>
          <w:t>2.3.</w:t>
        </w:r>
        <w:r w:rsidR="003D6D1A">
          <w:tab/>
        </w:r>
        <w:r w:rsidR="003D6D1A" w:rsidRPr="5FD4DA31">
          <w:rPr>
            <w:rStyle w:val="Hiperveza"/>
            <w:noProof/>
          </w:rPr>
          <w:t>Rezultati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_Toc119968707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7</w:t>
        </w:r>
        <w:r w:rsidR="003D6D1A" w:rsidRPr="5FD4DA31">
          <w:rPr>
            <w:noProof/>
          </w:rPr>
          <w:fldChar w:fldCharType="end"/>
        </w:r>
      </w:hyperlink>
    </w:p>
    <w:p w14:paraId="16326D6C" w14:textId="0F6B9296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08">
        <w:r w:rsidR="003D6D1A" w:rsidRPr="5FD4DA31">
          <w:rPr>
            <w:rStyle w:val="Hiperveza"/>
            <w:noProof/>
          </w:rPr>
          <w:t>2.3.1.</w:t>
        </w:r>
        <w:r w:rsidR="003D6D1A">
          <w:tab/>
        </w:r>
        <w:r w:rsidR="003D6D1A" w:rsidRPr="5FD4DA31">
          <w:rPr>
            <w:rStyle w:val="Hiperveza"/>
            <w:noProof/>
          </w:rPr>
          <w:t>Logovi izvršavanja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_Toc119968708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7</w:t>
        </w:r>
        <w:r w:rsidR="003D6D1A" w:rsidRPr="5FD4DA31">
          <w:rPr>
            <w:noProof/>
          </w:rPr>
          <w:fldChar w:fldCharType="end"/>
        </w:r>
      </w:hyperlink>
    </w:p>
    <w:p w14:paraId="536088FB" w14:textId="1B4CFCEB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09">
        <w:r w:rsidR="003D6D1A" w:rsidRPr="5FD4DA31">
          <w:rPr>
            <w:rStyle w:val="Hiperveza"/>
            <w:noProof/>
          </w:rPr>
          <w:t>2.3.2.</w:t>
        </w:r>
        <w:r w:rsidR="003D6D1A">
          <w:tab/>
        </w:r>
        <w:r w:rsidR="003D6D1A" w:rsidRPr="5FD4DA31">
          <w:rPr>
            <w:rStyle w:val="Hiperveza"/>
            <w:noProof/>
          </w:rPr>
          <w:t>Grafici ubrzanja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_Toc119968709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8</w:t>
        </w:r>
        <w:r w:rsidR="003D6D1A" w:rsidRPr="5FD4DA31">
          <w:rPr>
            <w:noProof/>
          </w:rPr>
          <w:fldChar w:fldCharType="end"/>
        </w:r>
      </w:hyperlink>
    </w:p>
    <w:p w14:paraId="0601274D" w14:textId="666964DB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10">
        <w:r w:rsidR="003D6D1A" w:rsidRPr="5FD4DA31">
          <w:rPr>
            <w:rStyle w:val="Hiperveza"/>
            <w:noProof/>
            <w:lang w:val="sr-Latn-RS"/>
          </w:rPr>
          <w:t>2.3.3.</w:t>
        </w:r>
        <w:r w:rsidR="003D6D1A">
          <w:tab/>
        </w:r>
        <w:r w:rsidR="003D6D1A" w:rsidRPr="5FD4DA31">
          <w:rPr>
            <w:rStyle w:val="Hiperveza"/>
            <w:noProof/>
          </w:rPr>
          <w:t>Diskusija dobijenih re</w:t>
        </w:r>
        <w:r w:rsidR="003D6D1A" w:rsidRPr="5FD4DA31">
          <w:rPr>
            <w:rStyle w:val="Hiperveza"/>
            <w:noProof/>
            <w:lang w:val="sr-Latn-RS"/>
          </w:rPr>
          <w:t>zultata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_Toc119968710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9</w:t>
        </w:r>
        <w:r w:rsidR="003D6D1A" w:rsidRPr="5FD4DA31">
          <w:rPr>
            <w:noProof/>
          </w:rPr>
          <w:fldChar w:fldCharType="end"/>
        </w:r>
      </w:hyperlink>
    </w:p>
    <w:p w14:paraId="101B7F86" w14:textId="30730167" w:rsidR="003D6D1A" w:rsidRDefault="00A76256" w:rsidP="5FD4DA31">
      <w:pPr>
        <w:pStyle w:val="SADRAJ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sr-Latn-RS" w:eastAsia="sr-Latn-RS"/>
        </w:rPr>
      </w:pPr>
      <w:hyperlink w:anchor="_Toc119968711">
        <w:r w:rsidR="003D6D1A" w:rsidRPr="5FD4DA31">
          <w:rPr>
            <w:rStyle w:val="Hiperveza"/>
            <w:noProof/>
          </w:rPr>
          <w:t>3.</w:t>
        </w:r>
        <w:r w:rsidR="003D6D1A">
          <w:tab/>
        </w:r>
        <w:r w:rsidR="003D6D1A" w:rsidRPr="5FD4DA31">
          <w:rPr>
            <w:rStyle w:val="Hiperveza"/>
            <w:noProof/>
            <w:lang w:val="sr-Latn-RS"/>
          </w:rPr>
          <w:t>Problem 3 - Feyman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_Toc119968711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10</w:t>
        </w:r>
        <w:r w:rsidR="003D6D1A" w:rsidRPr="5FD4DA31">
          <w:rPr>
            <w:noProof/>
          </w:rPr>
          <w:fldChar w:fldCharType="end"/>
        </w:r>
      </w:hyperlink>
    </w:p>
    <w:p w14:paraId="4B6AB404" w14:textId="195DB846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12">
        <w:r w:rsidR="003D6D1A" w:rsidRPr="5FD4DA31">
          <w:rPr>
            <w:rStyle w:val="Hiperveza"/>
            <w:noProof/>
          </w:rPr>
          <w:t>3.1.</w:t>
        </w:r>
        <w:r w:rsidR="003D6D1A">
          <w:tab/>
        </w:r>
        <w:r w:rsidR="003D6D1A" w:rsidRPr="5FD4DA31">
          <w:rPr>
            <w:rStyle w:val="Hiperveza"/>
            <w:noProof/>
          </w:rPr>
          <w:t>Tekst problema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_Toc119968712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10</w:t>
        </w:r>
        <w:r w:rsidR="003D6D1A" w:rsidRPr="5FD4DA31">
          <w:rPr>
            <w:noProof/>
          </w:rPr>
          <w:fldChar w:fldCharType="end"/>
        </w:r>
      </w:hyperlink>
    </w:p>
    <w:p w14:paraId="51D28C6A" w14:textId="0DE003E2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13">
        <w:r w:rsidR="003D6D1A" w:rsidRPr="5FD4DA31">
          <w:rPr>
            <w:rStyle w:val="Hiperveza"/>
            <w:noProof/>
          </w:rPr>
          <w:t>3.2.</w:t>
        </w:r>
        <w:r w:rsidR="003D6D1A">
          <w:tab/>
        </w:r>
        <w:r w:rsidR="003D6D1A" w:rsidRPr="5FD4DA31">
          <w:rPr>
            <w:rStyle w:val="Hiperveza"/>
            <w:noProof/>
          </w:rPr>
          <w:t>Delovi koje treba paralelizovati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_Toc119968713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10</w:t>
        </w:r>
        <w:r w:rsidR="003D6D1A" w:rsidRPr="5FD4DA31">
          <w:rPr>
            <w:noProof/>
          </w:rPr>
          <w:fldChar w:fldCharType="end"/>
        </w:r>
      </w:hyperlink>
    </w:p>
    <w:p w14:paraId="2E82A296" w14:textId="2FD43C3F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14">
        <w:r w:rsidR="003D6D1A" w:rsidRPr="5FD4DA31">
          <w:rPr>
            <w:rStyle w:val="Hiperveza"/>
            <w:noProof/>
          </w:rPr>
          <w:t>3.2.1.</w:t>
        </w:r>
        <w:r w:rsidR="003D6D1A">
          <w:tab/>
        </w:r>
        <w:r w:rsidR="003D6D1A" w:rsidRPr="5FD4DA31">
          <w:rPr>
            <w:rStyle w:val="Hiperveza"/>
            <w:noProof/>
          </w:rPr>
          <w:t>Diskusija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_Toc119968714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10</w:t>
        </w:r>
        <w:r w:rsidR="003D6D1A" w:rsidRPr="5FD4DA31">
          <w:rPr>
            <w:noProof/>
          </w:rPr>
          <w:fldChar w:fldCharType="end"/>
        </w:r>
      </w:hyperlink>
    </w:p>
    <w:p w14:paraId="74C9B165" w14:textId="4692ADDC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15">
        <w:r w:rsidR="003D6D1A" w:rsidRPr="5FD4DA31">
          <w:rPr>
            <w:rStyle w:val="Hiperveza"/>
            <w:noProof/>
          </w:rPr>
          <w:t>3.2.2.</w:t>
        </w:r>
        <w:r w:rsidR="003D6D1A">
          <w:tab/>
        </w:r>
        <w:r w:rsidR="003D6D1A" w:rsidRPr="5FD4DA31">
          <w:rPr>
            <w:rStyle w:val="Hiperveza"/>
            <w:noProof/>
          </w:rPr>
          <w:t>Način paralelizacije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_Toc119968715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10</w:t>
        </w:r>
        <w:r w:rsidR="003D6D1A" w:rsidRPr="5FD4DA31">
          <w:rPr>
            <w:noProof/>
          </w:rPr>
          <w:fldChar w:fldCharType="end"/>
        </w:r>
      </w:hyperlink>
    </w:p>
    <w:p w14:paraId="12645F42" w14:textId="18665BA7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16">
        <w:r w:rsidR="003D6D1A" w:rsidRPr="5FD4DA31">
          <w:rPr>
            <w:rStyle w:val="Hiperveza"/>
            <w:noProof/>
          </w:rPr>
          <w:t>3.3.</w:t>
        </w:r>
        <w:r w:rsidR="003D6D1A">
          <w:tab/>
        </w:r>
        <w:r w:rsidR="003D6D1A" w:rsidRPr="5FD4DA31">
          <w:rPr>
            <w:rStyle w:val="Hiperveza"/>
            <w:noProof/>
          </w:rPr>
          <w:t>Rezultati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_Toc119968716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11</w:t>
        </w:r>
        <w:r w:rsidR="003D6D1A" w:rsidRPr="5FD4DA31">
          <w:rPr>
            <w:noProof/>
          </w:rPr>
          <w:fldChar w:fldCharType="end"/>
        </w:r>
      </w:hyperlink>
    </w:p>
    <w:p w14:paraId="68CCA971" w14:textId="73E14E3C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17">
        <w:r w:rsidR="003D6D1A" w:rsidRPr="5FD4DA31">
          <w:rPr>
            <w:rStyle w:val="Hiperveza"/>
            <w:noProof/>
          </w:rPr>
          <w:t>3.3.1.</w:t>
        </w:r>
        <w:r w:rsidR="003D6D1A">
          <w:tab/>
        </w:r>
        <w:r w:rsidR="003D6D1A" w:rsidRPr="5FD4DA31">
          <w:rPr>
            <w:rStyle w:val="Hiperveza"/>
            <w:noProof/>
          </w:rPr>
          <w:t>Logovi izvršavanja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_Toc119968717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11</w:t>
        </w:r>
        <w:r w:rsidR="003D6D1A" w:rsidRPr="5FD4DA31">
          <w:rPr>
            <w:noProof/>
          </w:rPr>
          <w:fldChar w:fldCharType="end"/>
        </w:r>
      </w:hyperlink>
    </w:p>
    <w:p w14:paraId="1AEB09F2" w14:textId="25D6EF65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18">
        <w:r w:rsidR="003D6D1A" w:rsidRPr="5FD4DA31">
          <w:rPr>
            <w:rStyle w:val="Hiperveza"/>
            <w:noProof/>
          </w:rPr>
          <w:t>3.3.2.</w:t>
        </w:r>
        <w:r w:rsidR="003D6D1A">
          <w:tab/>
        </w:r>
        <w:r w:rsidR="003D6D1A" w:rsidRPr="5FD4DA31">
          <w:rPr>
            <w:rStyle w:val="Hiperveza"/>
            <w:noProof/>
          </w:rPr>
          <w:t>Grafici ubrzanja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_Toc119968718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12</w:t>
        </w:r>
        <w:r w:rsidR="003D6D1A" w:rsidRPr="5FD4DA31">
          <w:rPr>
            <w:noProof/>
          </w:rPr>
          <w:fldChar w:fldCharType="end"/>
        </w:r>
      </w:hyperlink>
    </w:p>
    <w:p w14:paraId="3E3F9B06" w14:textId="53922A2E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19">
        <w:r w:rsidR="003D6D1A" w:rsidRPr="5FD4DA31">
          <w:rPr>
            <w:rStyle w:val="Hiperveza"/>
            <w:noProof/>
            <w:lang w:val="sr-Latn-RS"/>
          </w:rPr>
          <w:t>3.3.3.</w:t>
        </w:r>
        <w:r w:rsidR="003D6D1A">
          <w:tab/>
        </w:r>
        <w:r w:rsidR="003D6D1A" w:rsidRPr="5FD4DA31">
          <w:rPr>
            <w:rStyle w:val="Hiperveza"/>
            <w:noProof/>
          </w:rPr>
          <w:t>Diskusija dobijenih re</w:t>
        </w:r>
        <w:r w:rsidR="003D6D1A" w:rsidRPr="5FD4DA31">
          <w:rPr>
            <w:rStyle w:val="Hiperveza"/>
            <w:noProof/>
            <w:lang w:val="sr-Latn-RS"/>
          </w:rPr>
          <w:t>zultata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_Toc119968719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13</w:t>
        </w:r>
        <w:r w:rsidR="003D6D1A" w:rsidRPr="5FD4DA31">
          <w:rPr>
            <w:noProof/>
          </w:rPr>
          <w:fldChar w:fldCharType="end"/>
        </w:r>
      </w:hyperlink>
    </w:p>
    <w:p w14:paraId="286D60FD" w14:textId="069CD933" w:rsidR="003D6D1A" w:rsidRDefault="00A76256" w:rsidP="5FD4DA31">
      <w:pPr>
        <w:pStyle w:val="SADRAJ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sr-Latn-RS" w:eastAsia="sr-Latn-RS"/>
        </w:rPr>
      </w:pPr>
      <w:hyperlink w:anchor="_Toc119968720">
        <w:r w:rsidR="003D6D1A" w:rsidRPr="5FD4DA31">
          <w:rPr>
            <w:rStyle w:val="Hiperveza"/>
            <w:noProof/>
          </w:rPr>
          <w:t>4.</w:t>
        </w:r>
        <w:r w:rsidR="003D6D1A">
          <w:tab/>
        </w:r>
        <w:r w:rsidR="003D6D1A" w:rsidRPr="5FD4DA31">
          <w:rPr>
            <w:rStyle w:val="Hiperveza"/>
            <w:noProof/>
            <w:lang w:val="sr-Latn-RS"/>
          </w:rPr>
          <w:t>Problem 4 - Feyman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_Toc119968720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14</w:t>
        </w:r>
        <w:r w:rsidR="003D6D1A" w:rsidRPr="5FD4DA31">
          <w:rPr>
            <w:noProof/>
          </w:rPr>
          <w:fldChar w:fldCharType="end"/>
        </w:r>
      </w:hyperlink>
    </w:p>
    <w:p w14:paraId="61DD3387" w14:textId="745291A9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21">
        <w:r w:rsidR="003D6D1A" w:rsidRPr="5FD4DA31">
          <w:rPr>
            <w:rStyle w:val="Hiperveza"/>
            <w:noProof/>
          </w:rPr>
          <w:t>4.1.</w:t>
        </w:r>
        <w:r w:rsidR="003D6D1A">
          <w:tab/>
        </w:r>
        <w:r w:rsidR="003D6D1A" w:rsidRPr="5FD4DA31">
          <w:rPr>
            <w:rStyle w:val="Hiperveza"/>
            <w:noProof/>
          </w:rPr>
          <w:t>Tekst problema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_Toc119968721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14</w:t>
        </w:r>
        <w:r w:rsidR="003D6D1A" w:rsidRPr="5FD4DA31">
          <w:rPr>
            <w:noProof/>
          </w:rPr>
          <w:fldChar w:fldCharType="end"/>
        </w:r>
      </w:hyperlink>
    </w:p>
    <w:p w14:paraId="4CF3F637" w14:textId="7742CEF4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22">
        <w:r w:rsidR="003D6D1A" w:rsidRPr="5FD4DA31">
          <w:rPr>
            <w:rStyle w:val="Hiperveza"/>
            <w:noProof/>
          </w:rPr>
          <w:t>4.2.</w:t>
        </w:r>
        <w:r w:rsidR="003D6D1A">
          <w:tab/>
        </w:r>
        <w:r w:rsidR="003D6D1A" w:rsidRPr="5FD4DA31">
          <w:rPr>
            <w:rStyle w:val="Hiperveza"/>
            <w:noProof/>
          </w:rPr>
          <w:t>Delovi koje treba paralelizovati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_Toc119968722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14</w:t>
        </w:r>
        <w:r w:rsidR="003D6D1A" w:rsidRPr="5FD4DA31">
          <w:rPr>
            <w:noProof/>
          </w:rPr>
          <w:fldChar w:fldCharType="end"/>
        </w:r>
      </w:hyperlink>
    </w:p>
    <w:p w14:paraId="1DB48AD1" w14:textId="7453B00B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23">
        <w:r w:rsidR="003D6D1A" w:rsidRPr="5FD4DA31">
          <w:rPr>
            <w:rStyle w:val="Hiperveza"/>
            <w:noProof/>
          </w:rPr>
          <w:t>4.2.1.</w:t>
        </w:r>
        <w:r w:rsidR="003D6D1A">
          <w:tab/>
        </w:r>
        <w:r w:rsidR="003D6D1A" w:rsidRPr="5FD4DA31">
          <w:rPr>
            <w:rStyle w:val="Hiperveza"/>
            <w:noProof/>
          </w:rPr>
          <w:t>Diskusija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_Toc119968723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14</w:t>
        </w:r>
        <w:r w:rsidR="003D6D1A" w:rsidRPr="5FD4DA31">
          <w:rPr>
            <w:noProof/>
          </w:rPr>
          <w:fldChar w:fldCharType="end"/>
        </w:r>
      </w:hyperlink>
    </w:p>
    <w:p w14:paraId="7EC9EB77" w14:textId="311FB759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24">
        <w:r w:rsidR="003D6D1A" w:rsidRPr="5FD4DA31">
          <w:rPr>
            <w:rStyle w:val="Hiperveza"/>
            <w:noProof/>
          </w:rPr>
          <w:t>4.2.2.</w:t>
        </w:r>
        <w:r w:rsidR="003D6D1A">
          <w:tab/>
        </w:r>
        <w:r w:rsidR="003D6D1A" w:rsidRPr="5FD4DA31">
          <w:rPr>
            <w:rStyle w:val="Hiperveza"/>
            <w:noProof/>
          </w:rPr>
          <w:t>Način paralelizacije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_Toc119968724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14</w:t>
        </w:r>
        <w:r w:rsidR="003D6D1A" w:rsidRPr="5FD4DA31">
          <w:rPr>
            <w:noProof/>
          </w:rPr>
          <w:fldChar w:fldCharType="end"/>
        </w:r>
      </w:hyperlink>
    </w:p>
    <w:p w14:paraId="57AE6636" w14:textId="55E7E530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25">
        <w:r w:rsidR="003D6D1A" w:rsidRPr="5FD4DA31">
          <w:rPr>
            <w:rStyle w:val="Hiperveza"/>
            <w:noProof/>
          </w:rPr>
          <w:t>4.3.</w:t>
        </w:r>
        <w:r w:rsidR="003D6D1A">
          <w:tab/>
        </w:r>
        <w:r w:rsidR="003D6D1A" w:rsidRPr="5FD4DA31">
          <w:rPr>
            <w:rStyle w:val="Hiperveza"/>
            <w:noProof/>
          </w:rPr>
          <w:t>Rezultati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_Toc119968725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14</w:t>
        </w:r>
        <w:r w:rsidR="003D6D1A" w:rsidRPr="5FD4DA31">
          <w:rPr>
            <w:noProof/>
          </w:rPr>
          <w:fldChar w:fldCharType="end"/>
        </w:r>
      </w:hyperlink>
    </w:p>
    <w:p w14:paraId="2A7E77E5" w14:textId="4EA4A07E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26">
        <w:r w:rsidR="003D6D1A" w:rsidRPr="5FD4DA31">
          <w:rPr>
            <w:rStyle w:val="Hiperveza"/>
            <w:noProof/>
          </w:rPr>
          <w:t>4.3.1.</w:t>
        </w:r>
        <w:r w:rsidR="003D6D1A">
          <w:tab/>
        </w:r>
        <w:r w:rsidR="003D6D1A" w:rsidRPr="5FD4DA31">
          <w:rPr>
            <w:rStyle w:val="Hiperveza"/>
            <w:noProof/>
          </w:rPr>
          <w:t>Logovi izvršavanja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_Toc119968726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15</w:t>
        </w:r>
        <w:r w:rsidR="003D6D1A" w:rsidRPr="5FD4DA31">
          <w:rPr>
            <w:noProof/>
          </w:rPr>
          <w:fldChar w:fldCharType="end"/>
        </w:r>
      </w:hyperlink>
    </w:p>
    <w:p w14:paraId="2912E3B4" w14:textId="50331763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27">
        <w:r w:rsidR="003D6D1A" w:rsidRPr="5FD4DA31">
          <w:rPr>
            <w:rStyle w:val="Hiperveza"/>
            <w:noProof/>
          </w:rPr>
          <w:t>4.3.2.</w:t>
        </w:r>
        <w:r w:rsidR="003D6D1A">
          <w:tab/>
        </w:r>
        <w:r w:rsidR="003D6D1A" w:rsidRPr="5FD4DA31">
          <w:rPr>
            <w:rStyle w:val="Hiperveza"/>
            <w:noProof/>
          </w:rPr>
          <w:t>Grafici ubrzanja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_Toc119968727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16</w:t>
        </w:r>
        <w:r w:rsidR="003D6D1A" w:rsidRPr="5FD4DA31">
          <w:rPr>
            <w:noProof/>
          </w:rPr>
          <w:fldChar w:fldCharType="end"/>
        </w:r>
      </w:hyperlink>
    </w:p>
    <w:p w14:paraId="5EB8A5C4" w14:textId="72FF91D1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28">
        <w:r w:rsidR="003D6D1A" w:rsidRPr="5FD4DA31">
          <w:rPr>
            <w:rStyle w:val="Hiperveza"/>
            <w:noProof/>
            <w:lang w:val="sr-Latn-RS"/>
          </w:rPr>
          <w:t>4.3.3.</w:t>
        </w:r>
        <w:r w:rsidR="003D6D1A">
          <w:tab/>
        </w:r>
        <w:r w:rsidR="003D6D1A" w:rsidRPr="5FD4DA31">
          <w:rPr>
            <w:rStyle w:val="Hiperveza"/>
            <w:noProof/>
          </w:rPr>
          <w:t>Diskusija dobijenih re</w:t>
        </w:r>
        <w:r w:rsidR="003D6D1A" w:rsidRPr="5FD4DA31">
          <w:rPr>
            <w:rStyle w:val="Hiperveza"/>
            <w:noProof/>
            <w:lang w:val="sr-Latn-RS"/>
          </w:rPr>
          <w:t>zultata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_Toc119968728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16</w:t>
        </w:r>
        <w:r w:rsidR="003D6D1A" w:rsidRPr="5FD4DA31">
          <w:rPr>
            <w:noProof/>
          </w:rPr>
          <w:fldChar w:fldCharType="end"/>
        </w:r>
      </w:hyperlink>
    </w:p>
    <w:p w14:paraId="2DDB5911" w14:textId="45683D9E" w:rsidR="003D6D1A" w:rsidRDefault="00A76256" w:rsidP="5FD4DA31">
      <w:pPr>
        <w:pStyle w:val="SADRAJ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sr-Latn-RS" w:eastAsia="sr-Latn-RS"/>
        </w:rPr>
      </w:pPr>
      <w:hyperlink w:anchor="_Toc119968729">
        <w:r w:rsidR="003D6D1A" w:rsidRPr="5FD4DA31">
          <w:rPr>
            <w:rStyle w:val="Hiperveza"/>
            <w:noProof/>
          </w:rPr>
          <w:t>5.</w:t>
        </w:r>
        <w:r w:rsidR="003D6D1A">
          <w:tab/>
        </w:r>
        <w:r w:rsidR="003D6D1A" w:rsidRPr="5FD4DA31">
          <w:rPr>
            <w:rStyle w:val="Hiperveza"/>
            <w:noProof/>
            <w:lang w:val="sr-Latn-RS"/>
          </w:rPr>
          <w:t>Problem 5 - MolDyn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_Toc119968729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17</w:t>
        </w:r>
        <w:r w:rsidR="003D6D1A" w:rsidRPr="5FD4DA31">
          <w:rPr>
            <w:noProof/>
          </w:rPr>
          <w:fldChar w:fldCharType="end"/>
        </w:r>
      </w:hyperlink>
    </w:p>
    <w:p w14:paraId="5F8CF39F" w14:textId="1DA55793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30">
        <w:r w:rsidR="003D6D1A" w:rsidRPr="5FD4DA31">
          <w:rPr>
            <w:rStyle w:val="Hiperveza"/>
            <w:noProof/>
          </w:rPr>
          <w:t>5.1.</w:t>
        </w:r>
        <w:r w:rsidR="003D6D1A">
          <w:tab/>
        </w:r>
        <w:r w:rsidR="003D6D1A" w:rsidRPr="5FD4DA31">
          <w:rPr>
            <w:rStyle w:val="Hiperveza"/>
            <w:noProof/>
          </w:rPr>
          <w:t>Tekst problema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_Toc119968730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17</w:t>
        </w:r>
        <w:r w:rsidR="003D6D1A" w:rsidRPr="5FD4DA31">
          <w:rPr>
            <w:noProof/>
          </w:rPr>
          <w:fldChar w:fldCharType="end"/>
        </w:r>
      </w:hyperlink>
    </w:p>
    <w:p w14:paraId="0E1CAA27" w14:textId="256C3BA2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31">
        <w:r w:rsidR="003D6D1A" w:rsidRPr="5FD4DA31">
          <w:rPr>
            <w:rStyle w:val="Hiperveza"/>
            <w:noProof/>
          </w:rPr>
          <w:t>5.2.</w:t>
        </w:r>
        <w:r w:rsidR="003D6D1A">
          <w:tab/>
        </w:r>
        <w:r w:rsidR="003D6D1A" w:rsidRPr="5FD4DA31">
          <w:rPr>
            <w:rStyle w:val="Hiperveza"/>
            <w:noProof/>
          </w:rPr>
          <w:t>Delovi koje treba paralelizovati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_Toc119968731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17</w:t>
        </w:r>
        <w:r w:rsidR="003D6D1A" w:rsidRPr="5FD4DA31">
          <w:rPr>
            <w:noProof/>
          </w:rPr>
          <w:fldChar w:fldCharType="end"/>
        </w:r>
      </w:hyperlink>
    </w:p>
    <w:p w14:paraId="5FF66F18" w14:textId="6E1A8AB3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32">
        <w:r w:rsidR="003D6D1A" w:rsidRPr="5FD4DA31">
          <w:rPr>
            <w:rStyle w:val="Hiperveza"/>
            <w:noProof/>
          </w:rPr>
          <w:t>5.2.1.</w:t>
        </w:r>
        <w:r w:rsidR="003D6D1A">
          <w:tab/>
        </w:r>
        <w:r w:rsidR="003D6D1A" w:rsidRPr="5FD4DA31">
          <w:rPr>
            <w:rStyle w:val="Hiperveza"/>
            <w:noProof/>
          </w:rPr>
          <w:t>Diskusija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_Toc119968732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17</w:t>
        </w:r>
        <w:r w:rsidR="003D6D1A" w:rsidRPr="5FD4DA31">
          <w:rPr>
            <w:noProof/>
          </w:rPr>
          <w:fldChar w:fldCharType="end"/>
        </w:r>
      </w:hyperlink>
    </w:p>
    <w:p w14:paraId="683FC480" w14:textId="4234AC51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33">
        <w:r w:rsidR="003D6D1A" w:rsidRPr="5FD4DA31">
          <w:rPr>
            <w:rStyle w:val="Hiperveza"/>
            <w:noProof/>
          </w:rPr>
          <w:t>5.2.2.</w:t>
        </w:r>
        <w:r w:rsidR="003D6D1A">
          <w:tab/>
        </w:r>
        <w:r w:rsidR="003D6D1A" w:rsidRPr="5FD4DA31">
          <w:rPr>
            <w:rStyle w:val="Hiperveza"/>
            <w:noProof/>
          </w:rPr>
          <w:t>Način paralelizacije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_Toc119968733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18</w:t>
        </w:r>
        <w:r w:rsidR="003D6D1A" w:rsidRPr="5FD4DA31">
          <w:rPr>
            <w:noProof/>
          </w:rPr>
          <w:fldChar w:fldCharType="end"/>
        </w:r>
      </w:hyperlink>
    </w:p>
    <w:p w14:paraId="160D9934" w14:textId="439F9C7C" w:rsidR="003D6D1A" w:rsidRDefault="00A76256" w:rsidP="5FD4DA31">
      <w:pPr>
        <w:pStyle w:val="SADRAJ2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sr-Latn-RS" w:eastAsia="sr-Latn-RS"/>
        </w:rPr>
      </w:pPr>
      <w:hyperlink w:anchor="_Toc119968734">
        <w:r w:rsidR="003D6D1A" w:rsidRPr="5FD4DA31">
          <w:rPr>
            <w:rStyle w:val="Hiperveza"/>
            <w:noProof/>
          </w:rPr>
          <w:t>5.3.</w:t>
        </w:r>
        <w:r w:rsidR="003D6D1A">
          <w:tab/>
        </w:r>
        <w:r w:rsidR="003D6D1A" w:rsidRPr="5FD4DA31">
          <w:rPr>
            <w:rStyle w:val="Hiperveza"/>
            <w:noProof/>
          </w:rPr>
          <w:t>Rezultati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_Toc119968734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18</w:t>
        </w:r>
        <w:r w:rsidR="003D6D1A" w:rsidRPr="5FD4DA31">
          <w:rPr>
            <w:noProof/>
          </w:rPr>
          <w:fldChar w:fldCharType="end"/>
        </w:r>
      </w:hyperlink>
    </w:p>
    <w:p w14:paraId="35578576" w14:textId="5D5D5D28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35">
        <w:r w:rsidR="003D6D1A" w:rsidRPr="5FD4DA31">
          <w:rPr>
            <w:rStyle w:val="Hiperveza"/>
            <w:noProof/>
          </w:rPr>
          <w:t>5.3.1.</w:t>
        </w:r>
        <w:r w:rsidR="003D6D1A">
          <w:tab/>
        </w:r>
        <w:r w:rsidR="003D6D1A" w:rsidRPr="5FD4DA31">
          <w:rPr>
            <w:rStyle w:val="Hiperveza"/>
            <w:noProof/>
          </w:rPr>
          <w:t>Grafici ubrzanja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_Toc119968735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18</w:t>
        </w:r>
        <w:r w:rsidR="003D6D1A" w:rsidRPr="5FD4DA31">
          <w:rPr>
            <w:noProof/>
          </w:rPr>
          <w:fldChar w:fldCharType="end"/>
        </w:r>
      </w:hyperlink>
    </w:p>
    <w:p w14:paraId="19B034DB" w14:textId="3B6F0FA8" w:rsidR="003D6D1A" w:rsidRDefault="00A76256" w:rsidP="5FD4DA31">
      <w:pPr>
        <w:pStyle w:val="SADRAJ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val="sr-Latn-RS" w:eastAsia="sr-Latn-RS"/>
        </w:rPr>
      </w:pPr>
      <w:hyperlink w:anchor="_Toc119968736">
        <w:r w:rsidR="003D6D1A" w:rsidRPr="5FD4DA31">
          <w:rPr>
            <w:rStyle w:val="Hiperveza"/>
            <w:noProof/>
            <w:lang w:val="sr-Latn-RS"/>
          </w:rPr>
          <w:t>5.3.2.</w:t>
        </w:r>
        <w:r w:rsidR="003D6D1A">
          <w:tab/>
        </w:r>
        <w:r w:rsidR="003D6D1A" w:rsidRPr="5FD4DA31">
          <w:rPr>
            <w:rStyle w:val="Hiperveza"/>
            <w:noProof/>
          </w:rPr>
          <w:t>Diskusija dobijenih re</w:t>
        </w:r>
        <w:r w:rsidR="003D6D1A" w:rsidRPr="5FD4DA31">
          <w:rPr>
            <w:rStyle w:val="Hiperveza"/>
            <w:noProof/>
            <w:lang w:val="sr-Latn-RS"/>
          </w:rPr>
          <w:t>zultata</w:t>
        </w:r>
        <w:r w:rsidR="003D6D1A">
          <w:tab/>
        </w:r>
        <w:r w:rsidR="003D6D1A" w:rsidRPr="5FD4DA31">
          <w:rPr>
            <w:noProof/>
          </w:rPr>
          <w:fldChar w:fldCharType="begin"/>
        </w:r>
        <w:r w:rsidR="003D6D1A" w:rsidRPr="5FD4DA31">
          <w:rPr>
            <w:noProof/>
          </w:rPr>
          <w:instrText xml:space="preserve"> PAGEREF _Toc119968736 \h </w:instrText>
        </w:r>
        <w:r w:rsidR="003D6D1A" w:rsidRPr="5FD4DA31">
          <w:rPr>
            <w:noProof/>
          </w:rPr>
        </w:r>
        <w:r w:rsidR="003D6D1A" w:rsidRPr="5FD4DA31">
          <w:rPr>
            <w:noProof/>
          </w:rPr>
          <w:fldChar w:fldCharType="separate"/>
        </w:r>
        <w:r w:rsidR="003D6D1A" w:rsidRPr="5FD4DA31">
          <w:rPr>
            <w:noProof/>
          </w:rPr>
          <w:t>19</w:t>
        </w:r>
        <w:r w:rsidR="003D6D1A" w:rsidRPr="5FD4DA31">
          <w:rPr>
            <w:noProof/>
          </w:rPr>
          <w:fldChar w:fldCharType="end"/>
        </w:r>
      </w:hyperlink>
    </w:p>
    <w:p w14:paraId="7D10DB9A" w14:textId="70BCFB03" w:rsidR="00F06BB2" w:rsidRPr="00770470" w:rsidRDefault="00770470" w:rsidP="5FD4DA31">
      <w:pPr>
        <w:pStyle w:val="SadrajLiteratura"/>
      </w:pPr>
      <w:bookmarkStart w:id="0" w:name="_Toc119968692"/>
      <w:r w:rsidRPr="5FD4DA31">
        <w:rPr>
          <w:noProof/>
        </w:rPr>
        <w:lastRenderedPageBreak/>
        <w:t>Sadržaj</w:t>
      </w:r>
      <w:bookmarkEnd w:id="0"/>
    </w:p>
    <w:p w14:paraId="37AE94BD" w14:textId="5D34073E" w:rsidR="00614556" w:rsidRPr="00E7161C" w:rsidRDefault="00D20D2B" w:rsidP="00614556">
      <w:pPr>
        <w:pStyle w:val="Inivonaslova-Poglavlje"/>
      </w:pPr>
      <w:r>
        <w:lastRenderedPageBreak/>
        <w:fldChar w:fldCharType="end"/>
      </w:r>
      <w:r w:rsidR="00614556" w:rsidRPr="00614556">
        <w:rPr>
          <w:lang w:val="sr-Latn-RS"/>
        </w:rPr>
        <w:t xml:space="preserve"> </w:t>
      </w:r>
      <w:bookmarkStart w:id="1" w:name="_Toc119968693"/>
      <w:r w:rsidR="00614556">
        <w:rPr>
          <w:lang w:val="sr-Latn-RS"/>
        </w:rPr>
        <w:t xml:space="preserve">Problem 1 </w:t>
      </w:r>
      <w:r w:rsidR="00C91382">
        <w:rPr>
          <w:lang w:val="sr-Latn-RS"/>
        </w:rPr>
        <w:t>–</w:t>
      </w:r>
      <w:r w:rsidR="00614556">
        <w:rPr>
          <w:lang w:val="sr-Latn-RS"/>
        </w:rPr>
        <w:t xml:space="preserve"> Prime</w:t>
      </w:r>
      <w:bookmarkEnd w:id="1"/>
      <w:r w:rsidR="00C91382">
        <w:rPr>
          <w:lang w:val="sr-Latn-RS"/>
        </w:rPr>
        <w:t xml:space="preserve"> </w:t>
      </w:r>
    </w:p>
    <w:p w14:paraId="2A5A3D24" w14:textId="3F8CE8C8" w:rsidR="008C6536" w:rsidRDefault="008C6536" w:rsidP="00614556">
      <w:pPr>
        <w:pStyle w:val="Naslov1"/>
      </w:pPr>
      <w:bookmarkStart w:id="2" w:name="_Toc119968694"/>
      <w:proofErr w:type="spellStart"/>
      <w:r>
        <w:t>Tekst</w:t>
      </w:r>
      <w:proofErr w:type="spellEnd"/>
      <w:r>
        <w:t xml:space="preserve"> </w:t>
      </w:r>
      <w:proofErr w:type="spellStart"/>
      <w:r>
        <w:t>problema</w:t>
      </w:r>
      <w:bookmarkEnd w:id="2"/>
      <w:proofErr w:type="spellEnd"/>
    </w:p>
    <w:p w14:paraId="50B5B4F2" w14:textId="5852EC0D" w:rsidR="008C6536" w:rsidRPr="008C6536" w:rsidRDefault="00AB6402" w:rsidP="00AB6402">
      <w:pPr>
        <w:pStyle w:val="Osnovnitekst"/>
      </w:pPr>
      <w:proofErr w:type="spellStart"/>
      <w:r>
        <w:t>Paralelizovati</w:t>
      </w:r>
      <w:proofErr w:type="spellEnd"/>
      <w:r>
        <w:t xml:space="preserve"> program koji vrši određivanje ukupnog broja prostih brojeva u zadatom opsegu. Program se nalaz</w:t>
      </w:r>
      <w:bookmarkStart w:id="3" w:name="_Toc254342941"/>
      <w:r>
        <w:t xml:space="preserve">i u datoteci </w:t>
      </w:r>
      <w:proofErr w:type="spellStart"/>
      <w:r w:rsidRPr="00AB6402">
        <w:rPr>
          <w:i/>
          <w:iCs/>
        </w:rPr>
        <w:t>prime.c</w:t>
      </w:r>
      <w:proofErr w:type="spellEnd"/>
      <w:r>
        <w:t xml:space="preserve"> u arhivi koja je priložena uz ovaj dokument. Prilikom </w:t>
      </w:r>
      <w:proofErr w:type="spellStart"/>
      <w:r>
        <w:t>paralelizacije</w:t>
      </w:r>
      <w:proofErr w:type="spellEnd"/>
      <w:r>
        <w:t xml:space="preserve"> nije dozvoljeno koristiti direktive za podelu posla (</w:t>
      </w:r>
      <w:proofErr w:type="spellStart"/>
      <w:r>
        <w:t>worksharing</w:t>
      </w:r>
      <w:proofErr w:type="spellEnd"/>
      <w:r>
        <w:t xml:space="preserve"> direktive), već je iteracije petlje koja se </w:t>
      </w:r>
      <w:proofErr w:type="spellStart"/>
      <w:r>
        <w:t>paralelizuje</w:t>
      </w:r>
      <w:proofErr w:type="spellEnd"/>
      <w:r>
        <w:t xml:space="preserve"> potrebno raspodeliti ručno. Obratiti pažnju na ispravno deklarisanje svih promenljivih prilikom </w:t>
      </w:r>
      <w:proofErr w:type="spellStart"/>
      <w:r>
        <w:t>paralelizacije</w:t>
      </w:r>
      <w:proofErr w:type="spellEnd"/>
      <w:r>
        <w:t xml:space="preserve">. Program testirati sa parametrima koji su dati u datoteci </w:t>
      </w:r>
      <w:proofErr w:type="spellStart"/>
      <w:r w:rsidRPr="00AB6402">
        <w:rPr>
          <w:i/>
          <w:iCs/>
        </w:rPr>
        <w:t>run</w:t>
      </w:r>
      <w:proofErr w:type="spellEnd"/>
      <w:r>
        <w:t>. [1, N]</w:t>
      </w:r>
    </w:p>
    <w:p w14:paraId="65EB92FC" w14:textId="43610671" w:rsidR="008C6536" w:rsidRDefault="008C6536" w:rsidP="008C6536">
      <w:pPr>
        <w:pStyle w:val="IInivonaslova-Potpoglavlje"/>
      </w:pPr>
      <w:bookmarkStart w:id="4" w:name="_Toc119968695"/>
      <w:r>
        <w:t xml:space="preserve">Delovi koje treba </w:t>
      </w:r>
      <w:proofErr w:type="spellStart"/>
      <w:r>
        <w:t>paralelizovati</w:t>
      </w:r>
      <w:bookmarkEnd w:id="4"/>
      <w:proofErr w:type="spellEnd"/>
    </w:p>
    <w:p w14:paraId="1972BD0B" w14:textId="77777777" w:rsidR="00F06BB2" w:rsidRDefault="008C6536" w:rsidP="008C6536">
      <w:pPr>
        <w:pStyle w:val="IIInivonaslova-Odeljak"/>
      </w:pPr>
      <w:bookmarkStart w:id="5" w:name="_Toc119968696"/>
      <w:r>
        <w:t>Diskusija</w:t>
      </w:r>
      <w:bookmarkEnd w:id="5"/>
      <w:r>
        <w:t xml:space="preserve"> </w:t>
      </w:r>
    </w:p>
    <w:p w14:paraId="61CB0D43" w14:textId="0DAAECF4" w:rsidR="008C6536" w:rsidRPr="00DD32CD" w:rsidRDefault="00DD32CD" w:rsidP="3461EA1F">
      <w:pPr>
        <w:pStyle w:val="Osnovnitekst"/>
        <w:jc w:val="left"/>
        <w:rPr>
          <w:lang w:val="sr-Latn-RS"/>
        </w:rPr>
      </w:pPr>
      <w:r>
        <w:t xml:space="preserve">U okviru koda se mogu </w:t>
      </w:r>
      <w:proofErr w:type="spellStart"/>
      <w:r>
        <w:t>uo</w:t>
      </w:r>
      <w:r>
        <w:rPr>
          <w:lang w:val="sr-Latn-RS"/>
        </w:rPr>
        <w:t>čiti</w:t>
      </w:r>
      <w:proofErr w:type="spellEnd"/>
      <w:r>
        <w:rPr>
          <w:lang w:val="sr-Latn-RS"/>
        </w:rPr>
        <w:t xml:space="preserve"> dve ugn</w:t>
      </w:r>
      <w:r w:rsidR="007F0192">
        <w:rPr>
          <w:lang w:val="sr-Latn-RS"/>
        </w:rPr>
        <w:t>j</w:t>
      </w:r>
      <w:r>
        <w:rPr>
          <w:lang w:val="sr-Latn-RS"/>
        </w:rPr>
        <w:t xml:space="preserve">eždene </w:t>
      </w:r>
      <w:proofErr w:type="spellStart"/>
      <w:r w:rsidR="007F0192">
        <w:rPr>
          <w:lang w:val="sr-Latn-RS"/>
        </w:rPr>
        <w:t>for</w:t>
      </w:r>
      <w:proofErr w:type="spellEnd"/>
      <w:r w:rsidR="007F0192">
        <w:rPr>
          <w:lang w:val="sr-Latn-RS"/>
        </w:rPr>
        <w:t xml:space="preserve"> petlje koje se mogu </w:t>
      </w:r>
      <w:proofErr w:type="spellStart"/>
      <w:r w:rsidR="007F0192">
        <w:rPr>
          <w:lang w:val="sr-Latn-RS"/>
        </w:rPr>
        <w:t>paralelizovati</w:t>
      </w:r>
      <w:proofErr w:type="spellEnd"/>
      <w:r w:rsidR="00D46409">
        <w:rPr>
          <w:lang w:val="sr-Latn-RS"/>
        </w:rPr>
        <w:t>. Kako</w:t>
      </w:r>
      <w:r w:rsidR="00C512E7">
        <w:rPr>
          <w:lang w:val="sr-Latn-RS"/>
        </w:rPr>
        <w:t xml:space="preserve"> broj iteracija unutrašnje petlje zavisi od </w:t>
      </w:r>
      <w:r w:rsidR="00E8109A">
        <w:rPr>
          <w:lang w:val="sr-Latn-RS"/>
        </w:rPr>
        <w:t>trenutne iteracije spoljašnje petlje</w:t>
      </w:r>
      <w:r w:rsidR="003838F1">
        <w:rPr>
          <w:lang w:val="sr-Latn-RS"/>
        </w:rPr>
        <w:t xml:space="preserve">, </w:t>
      </w:r>
      <w:r w:rsidR="005031B8">
        <w:rPr>
          <w:lang w:val="sr-Latn-RS"/>
        </w:rPr>
        <w:t>i takođ</w:t>
      </w:r>
      <w:r w:rsidR="005E1296">
        <w:rPr>
          <w:lang w:val="sr-Latn-RS"/>
        </w:rPr>
        <w:t xml:space="preserve">e može ranije da se prekine, </w:t>
      </w:r>
      <w:proofErr w:type="spellStart"/>
      <w:r w:rsidR="005E1296">
        <w:rPr>
          <w:lang w:val="sr-Latn-RS"/>
        </w:rPr>
        <w:t>paralelizuje</w:t>
      </w:r>
      <w:proofErr w:type="spellEnd"/>
      <w:r w:rsidR="005E1296">
        <w:rPr>
          <w:lang w:val="sr-Latn-RS"/>
        </w:rPr>
        <w:t xml:space="preserve"> se samo spoljašnja petlja</w:t>
      </w:r>
      <w:r w:rsidR="001B2AE4">
        <w:rPr>
          <w:lang w:val="sr-Latn-RS"/>
        </w:rPr>
        <w:t>.</w:t>
      </w:r>
      <w:r w:rsidR="00F7007C">
        <w:rPr>
          <w:lang w:val="sr-Latn-RS"/>
        </w:rPr>
        <w:t xml:space="preserve"> Takođe se primećuje da dati kod nije optimalan jer za dati broj proverava da li je deljiv sa svakim brojem manjim od njega. Ukoliko je </w:t>
      </w:r>
      <w:r w:rsidR="00D31AED">
        <w:rPr>
          <w:lang w:val="sr-Latn-RS"/>
        </w:rPr>
        <w:t xml:space="preserve">dati broj deljiv </w:t>
      </w:r>
      <w:r w:rsidR="045F4DE0" w:rsidRPr="439F4687">
        <w:rPr>
          <w:lang w:val="sr-Latn-RS"/>
        </w:rPr>
        <w:t>d</w:t>
      </w:r>
      <w:r w:rsidR="00D31AED">
        <w:rPr>
          <w:lang w:val="sr-Latn-RS"/>
        </w:rPr>
        <w:t xml:space="preserve">a nekim brojem, biće deljiv i sa </w:t>
      </w:r>
      <w:r w:rsidR="00396DD1">
        <w:rPr>
          <w:lang w:val="sr-Latn-RS"/>
        </w:rPr>
        <w:t xml:space="preserve">njihovim količnikom, što znači da je dovoljno proveriti za samo jedan od </w:t>
      </w:r>
      <w:r w:rsidR="0000250A">
        <w:rPr>
          <w:lang w:val="sr-Latn-RS"/>
        </w:rPr>
        <w:t xml:space="preserve">ta dva broja. </w:t>
      </w:r>
      <w:proofErr w:type="spellStart"/>
      <w:r w:rsidR="004C6C59">
        <w:rPr>
          <w:lang w:val="sr-Latn-RS"/>
        </w:rPr>
        <w:t>Najveci</w:t>
      </w:r>
      <w:proofErr w:type="spellEnd"/>
      <w:r w:rsidR="004C6C59">
        <w:rPr>
          <w:lang w:val="sr-Latn-RS"/>
        </w:rPr>
        <w:t xml:space="preserve"> broj koji nije </w:t>
      </w:r>
      <w:proofErr w:type="spellStart"/>
      <w:r w:rsidR="004C6C59">
        <w:rPr>
          <w:lang w:val="sr-Latn-RS"/>
        </w:rPr>
        <w:t>moguce</w:t>
      </w:r>
      <w:proofErr w:type="spellEnd"/>
      <w:r w:rsidR="004C6C59">
        <w:rPr>
          <w:lang w:val="sr-Latn-RS"/>
        </w:rPr>
        <w:t xml:space="preserve"> dobiti kao </w:t>
      </w:r>
      <w:proofErr w:type="spellStart"/>
      <w:r w:rsidR="004C6C59">
        <w:rPr>
          <w:lang w:val="sr-Latn-RS"/>
        </w:rPr>
        <w:t>kolicnik</w:t>
      </w:r>
      <w:proofErr w:type="spellEnd"/>
      <w:r w:rsidR="004C6C59">
        <w:rPr>
          <w:lang w:val="sr-Latn-RS"/>
        </w:rPr>
        <w:t xml:space="preserve"> datog broja i nekog manjeg broja je koren samog datog broja, tako da se maksimalni broj iteracija unutrašnje petlje može </w:t>
      </w:r>
      <w:r w:rsidR="000E010F">
        <w:rPr>
          <w:lang w:val="sr-Latn-RS"/>
        </w:rPr>
        <w:t>smanjiti</w:t>
      </w:r>
      <w:r w:rsidR="002C6BCB">
        <w:rPr>
          <w:lang w:val="sr-Latn-RS"/>
        </w:rPr>
        <w:t xml:space="preserve"> na maksimalno </w:t>
      </w:r>
      <m:oMath>
        <m:r>
          <w:rPr>
            <w:rFonts w:ascii="Cambria Math" w:hAnsi="Cambria Math"/>
            <w:lang w:val="sr-Latn-RS"/>
          </w:rPr>
          <m:t>√n</m:t>
        </m:r>
      </m:oMath>
    </w:p>
    <w:p w14:paraId="45C89B02" w14:textId="77777777" w:rsidR="008C6536" w:rsidRDefault="008C6536" w:rsidP="008C6536">
      <w:pPr>
        <w:pStyle w:val="IIInivonaslova-Odeljak"/>
      </w:pPr>
      <w:bookmarkStart w:id="6" w:name="_Toc119968697"/>
      <w:r>
        <w:t xml:space="preserve">Način </w:t>
      </w:r>
      <w:proofErr w:type="spellStart"/>
      <w:r>
        <w:t>paralelizacije</w:t>
      </w:r>
      <w:bookmarkEnd w:id="6"/>
      <w:proofErr w:type="spellEnd"/>
    </w:p>
    <w:p w14:paraId="3BEF6322" w14:textId="46AE6401" w:rsidR="008C6536" w:rsidRPr="008C6536" w:rsidRDefault="00E93AC0" w:rsidP="008C6536">
      <w:pPr>
        <w:pStyle w:val="Osnovnitekst"/>
      </w:pPr>
      <w:r>
        <w:t>Kako u ovom zadatku nije</w:t>
      </w:r>
      <w:r w:rsidR="00AB6402">
        <w:t xml:space="preserve"> dozvoljeno da se koriste </w:t>
      </w:r>
      <w:proofErr w:type="spellStart"/>
      <w:r w:rsidR="00AB6402">
        <w:t>worksharing</w:t>
      </w:r>
      <w:proofErr w:type="spellEnd"/>
      <w:r w:rsidR="00AB6402">
        <w:t xml:space="preserve"> direktive, pristupa se osnovnoj metodi </w:t>
      </w:r>
      <w:proofErr w:type="spellStart"/>
      <w:r w:rsidR="00AB6402">
        <w:t>paralelizacije</w:t>
      </w:r>
      <w:proofErr w:type="spellEnd"/>
      <w:r w:rsidR="00AB6402">
        <w:t xml:space="preserve"> tako da se unutrašnjost spoljašnje </w:t>
      </w:r>
      <w:proofErr w:type="spellStart"/>
      <w:r w:rsidR="00AB6402">
        <w:t>for</w:t>
      </w:r>
      <w:proofErr w:type="spellEnd"/>
      <w:r w:rsidR="00AB6402">
        <w:t xml:space="preserve"> petlje proglasi kao </w:t>
      </w:r>
      <w:proofErr w:type="spellStart"/>
      <w:r w:rsidR="00AB6402">
        <w:t>unit-of-work</w:t>
      </w:r>
      <w:proofErr w:type="spellEnd"/>
      <w:r w:rsidR="00AB6402">
        <w:t xml:space="preserve"> i da se ukupan broj </w:t>
      </w:r>
      <w:proofErr w:type="spellStart"/>
      <w:r w:rsidR="00AB6402">
        <w:t>unit</w:t>
      </w:r>
      <w:proofErr w:type="spellEnd"/>
      <w:r w:rsidR="00AB6402">
        <w:t>-</w:t>
      </w:r>
      <w:proofErr w:type="spellStart"/>
      <w:r w:rsidR="00AB6402">
        <w:t>of</w:t>
      </w:r>
      <w:proofErr w:type="spellEnd"/>
      <w:r w:rsidR="00AB6402">
        <w:t>-</w:t>
      </w:r>
      <w:proofErr w:type="spellStart"/>
      <w:r w:rsidR="00AB6402">
        <w:t>work</w:t>
      </w:r>
      <w:proofErr w:type="spellEnd"/>
      <w:r w:rsidR="00AB6402">
        <w:t xml:space="preserve">-ova podeli po nitima, tako da svaka dobije podjednaku </w:t>
      </w:r>
      <w:proofErr w:type="spellStart"/>
      <w:r w:rsidR="00AB6402">
        <w:t>kolicinu</w:t>
      </w:r>
      <w:proofErr w:type="spellEnd"/>
      <w:r w:rsidR="00AB6402">
        <w:t xml:space="preserve"> brojeva.</w:t>
      </w:r>
    </w:p>
    <w:p w14:paraId="69BAED29" w14:textId="77777777" w:rsidR="008C6536" w:rsidRDefault="008C6536" w:rsidP="008C6536">
      <w:pPr>
        <w:pStyle w:val="IInivonaslova-Potpoglavlje"/>
      </w:pPr>
      <w:bookmarkStart w:id="7" w:name="_Toc119968698"/>
      <w:r>
        <w:t>Rezultati</w:t>
      </w:r>
      <w:bookmarkEnd w:id="7"/>
    </w:p>
    <w:p w14:paraId="4329279E" w14:textId="569B1604" w:rsidR="008C6536" w:rsidRDefault="00AB6402" w:rsidP="008C6536">
      <w:pPr>
        <w:pStyle w:val="Osnovnitekst"/>
      </w:pPr>
      <w:r>
        <w:t>Predstavljeni su rezultati za 4 slučaja izvršavanja koda. Legenda se nalazi u nastavku: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B6402" w14:paraId="69CD25F8" w14:textId="77777777" w:rsidTr="00AB6402">
        <w:tc>
          <w:tcPr>
            <w:tcW w:w="4814" w:type="dxa"/>
          </w:tcPr>
          <w:p w14:paraId="292E43CD" w14:textId="6B8DBC96" w:rsidR="00AB6402" w:rsidRDefault="001742A6" w:rsidP="008C6536">
            <w:pPr>
              <w:pStyle w:val="Osnovnitekst"/>
              <w:ind w:firstLine="0"/>
            </w:pPr>
            <w:proofErr w:type="spellStart"/>
            <w:r>
              <w:t>non_modified</w:t>
            </w:r>
            <w:proofErr w:type="spellEnd"/>
          </w:p>
        </w:tc>
        <w:tc>
          <w:tcPr>
            <w:tcW w:w="4814" w:type="dxa"/>
          </w:tcPr>
          <w:p w14:paraId="6EEBDEBF" w14:textId="3D6D57E6" w:rsidR="00AB6402" w:rsidRDefault="00AB6402" w:rsidP="008C6536">
            <w:pPr>
              <w:pStyle w:val="Osnovnitekst"/>
              <w:ind w:firstLine="0"/>
            </w:pPr>
            <w:r>
              <w:t>Nepromenjen sekvencijalni kod</w:t>
            </w:r>
          </w:p>
        </w:tc>
      </w:tr>
      <w:tr w:rsidR="00AB6402" w14:paraId="337CC3E0" w14:textId="77777777" w:rsidTr="00AB6402">
        <w:tc>
          <w:tcPr>
            <w:tcW w:w="4814" w:type="dxa"/>
          </w:tcPr>
          <w:p w14:paraId="7E367A2D" w14:textId="0F6B60D2" w:rsidR="00AB6402" w:rsidRDefault="0054574D" w:rsidP="008C6536">
            <w:pPr>
              <w:pStyle w:val="Osnovnitekst"/>
              <w:ind w:firstLine="0"/>
            </w:pPr>
            <w:proofErr w:type="spellStart"/>
            <w:r>
              <w:t>non_modified</w:t>
            </w:r>
            <w:r w:rsidR="00AB6402">
              <w:t>_omp</w:t>
            </w:r>
            <w:proofErr w:type="spellEnd"/>
          </w:p>
        </w:tc>
        <w:tc>
          <w:tcPr>
            <w:tcW w:w="4814" w:type="dxa"/>
          </w:tcPr>
          <w:p w14:paraId="0AF9FD72" w14:textId="5E8B6B95" w:rsidR="00AB6402" w:rsidRDefault="00AB6402" w:rsidP="008C6536">
            <w:pPr>
              <w:pStyle w:val="Osnovnitekst"/>
              <w:ind w:firstLine="0"/>
            </w:pPr>
            <w:r>
              <w:t xml:space="preserve">Nepromenjen kod </w:t>
            </w:r>
            <w:proofErr w:type="spellStart"/>
            <w:r>
              <w:t>paralelizovan</w:t>
            </w:r>
            <w:proofErr w:type="spellEnd"/>
            <w:r>
              <w:t xml:space="preserve"> </w:t>
            </w:r>
          </w:p>
        </w:tc>
      </w:tr>
      <w:tr w:rsidR="00AB6402" w14:paraId="290E05B8" w14:textId="77777777" w:rsidTr="00AB6402">
        <w:tc>
          <w:tcPr>
            <w:tcW w:w="4814" w:type="dxa"/>
          </w:tcPr>
          <w:p w14:paraId="54732A76" w14:textId="7D2E8E9A" w:rsidR="00AB6402" w:rsidRDefault="00AB6402" w:rsidP="008C6536">
            <w:pPr>
              <w:pStyle w:val="Osnovnitekst"/>
              <w:ind w:firstLine="0"/>
            </w:pPr>
            <w:proofErr w:type="spellStart"/>
            <w:r>
              <w:t>modified</w:t>
            </w:r>
            <w:proofErr w:type="spellEnd"/>
          </w:p>
        </w:tc>
        <w:tc>
          <w:tcPr>
            <w:tcW w:w="4814" w:type="dxa"/>
          </w:tcPr>
          <w:p w14:paraId="6130D2A6" w14:textId="13654D65" w:rsidR="00AB6402" w:rsidRDefault="00AB6402" w:rsidP="008C6536">
            <w:pPr>
              <w:pStyle w:val="Osnovnitekst"/>
              <w:ind w:firstLine="0"/>
            </w:pPr>
            <w:r>
              <w:t>Modifikovan sekvencijalni kod</w:t>
            </w:r>
          </w:p>
        </w:tc>
      </w:tr>
      <w:tr w:rsidR="00AB6402" w14:paraId="0271CC96" w14:textId="77777777" w:rsidTr="00AB6402">
        <w:tc>
          <w:tcPr>
            <w:tcW w:w="4814" w:type="dxa"/>
          </w:tcPr>
          <w:p w14:paraId="19FE2E66" w14:textId="68AEBC03" w:rsidR="00AB6402" w:rsidRDefault="00AB6402" w:rsidP="008C6536">
            <w:pPr>
              <w:pStyle w:val="Osnovnitekst"/>
              <w:ind w:firstLine="0"/>
            </w:pPr>
            <w:proofErr w:type="spellStart"/>
            <w:r>
              <w:t>modified_omp</w:t>
            </w:r>
            <w:proofErr w:type="spellEnd"/>
          </w:p>
        </w:tc>
        <w:tc>
          <w:tcPr>
            <w:tcW w:w="4814" w:type="dxa"/>
          </w:tcPr>
          <w:p w14:paraId="4746CEA1" w14:textId="40EB4130" w:rsidR="00AB6402" w:rsidRDefault="00AB6402" w:rsidP="008C6536">
            <w:pPr>
              <w:pStyle w:val="Osnovnitekst"/>
              <w:ind w:firstLine="0"/>
            </w:pPr>
            <w:r>
              <w:t xml:space="preserve">Modifikovan kod </w:t>
            </w:r>
            <w:proofErr w:type="spellStart"/>
            <w:r>
              <w:t>paralelizovan</w:t>
            </w:r>
            <w:proofErr w:type="spellEnd"/>
          </w:p>
        </w:tc>
      </w:tr>
    </w:tbl>
    <w:p w14:paraId="1CE1BD8E" w14:textId="77777777" w:rsidR="008C6536" w:rsidRDefault="008C6536" w:rsidP="008C6536">
      <w:pPr>
        <w:pStyle w:val="IIInivonaslova-Odeljak"/>
      </w:pPr>
      <w:bookmarkStart w:id="8" w:name="_Toc119968699"/>
      <w:r>
        <w:lastRenderedPageBreak/>
        <w:t>Logovi izvršavanja</w:t>
      </w:r>
      <w:bookmarkEnd w:id="8"/>
    </w:p>
    <w:p w14:paraId="5BABFD42" w14:textId="040860EF" w:rsidR="00DE1C79" w:rsidRDefault="00AB6402" w:rsidP="00BB210B">
      <w:pPr>
        <w:pStyle w:val="Osnovnitekst"/>
        <w:rPr>
          <w:lang w:val="en-US"/>
        </w:rPr>
      </w:pPr>
      <w:r>
        <w:t xml:space="preserve">U nastavku su dati rezultati za svaki od slučajeva izvršavanja koda, za različite gornje granice </w:t>
      </w:r>
      <w:r w:rsidR="00D000D3">
        <w:t>prostih brojeva.</w:t>
      </w:r>
    </w:p>
    <w:p w14:paraId="22552EA9" w14:textId="77777777" w:rsidR="00A2526F" w:rsidRDefault="00A2526F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  <w:sectPr w:rsidR="00A2526F" w:rsidSect="002C1951">
          <w:pgSz w:w="11906" w:h="16838" w:code="9"/>
          <w:pgMar w:top="1260" w:right="1134" w:bottom="1170" w:left="1134" w:header="709" w:footer="709" w:gutter="0"/>
          <w:cols w:space="708"/>
          <w:titlePg/>
          <w:docGrid w:linePitch="360"/>
        </w:sectPr>
      </w:pPr>
    </w:p>
    <w:p w14:paraId="427ED072" w14:textId="3EA47624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18"/>
        </w:rPr>
      </w:pPr>
      <w:r w:rsidRPr="1F8E5C3B">
        <w:rPr>
          <w:sz w:val="18"/>
          <w:szCs w:val="18"/>
        </w:rPr>
        <w:t>PRIME TEST</w:t>
      </w:r>
    </w:p>
    <w:p w14:paraId="69D14675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BF7A03D" w14:textId="364D5B2D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N        </w:t>
      </w:r>
      <w:proofErr w:type="spellStart"/>
      <w:r w:rsidRPr="00D063A5">
        <w:rPr>
          <w:sz w:val="18"/>
          <w:szCs w:val="22"/>
        </w:rPr>
        <w:t>Pi</w:t>
      </w:r>
      <w:proofErr w:type="spellEnd"/>
      <w:r w:rsidRPr="00D063A5">
        <w:rPr>
          <w:sz w:val="18"/>
          <w:szCs w:val="22"/>
        </w:rPr>
        <w:t xml:space="preserve">          Time</w:t>
      </w:r>
    </w:p>
    <w:p w14:paraId="75CB1C33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1         0        0.000001</w:t>
      </w:r>
    </w:p>
    <w:p w14:paraId="0C05BAC7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2         1        0.000000</w:t>
      </w:r>
    </w:p>
    <w:p w14:paraId="52DB2DA6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4         2        0.000000</w:t>
      </w:r>
    </w:p>
    <w:p w14:paraId="3D730C7A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8         4        0.000000</w:t>
      </w:r>
    </w:p>
    <w:p w14:paraId="01B26FA1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16         6        0.000000</w:t>
      </w:r>
    </w:p>
    <w:p w14:paraId="357115A8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32        11        0.000000</w:t>
      </w:r>
    </w:p>
    <w:p w14:paraId="4E58A147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64        18        0.000001</w:t>
      </w:r>
    </w:p>
    <w:p w14:paraId="39300A11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128        31        0.000002</w:t>
      </w:r>
    </w:p>
    <w:p w14:paraId="02FF0FE3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256        54        0.000009</w:t>
      </w:r>
    </w:p>
    <w:p w14:paraId="0E11258D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512        97        0.000031</w:t>
      </w:r>
    </w:p>
    <w:p w14:paraId="42DA3A89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1024       172        0.000111</w:t>
      </w:r>
    </w:p>
    <w:p w14:paraId="49047FF9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2048       309        0.000385</w:t>
      </w:r>
    </w:p>
    <w:p w14:paraId="4CAE4401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4096       564        0.001486</w:t>
      </w:r>
    </w:p>
    <w:p w14:paraId="5473BE51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8192      1028        0.005347</w:t>
      </w:r>
    </w:p>
    <w:p w14:paraId="77590F1A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16384      1900        0.018661</w:t>
      </w:r>
    </w:p>
    <w:p w14:paraId="2EA544F1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32768      3512        0.069354</w:t>
      </w:r>
    </w:p>
    <w:p w14:paraId="1552ABFE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65536      6542        0.260741</w:t>
      </w:r>
    </w:p>
    <w:p w14:paraId="1F9CEBF8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131072     12251        0.960187</w:t>
      </w:r>
    </w:p>
    <w:p w14:paraId="62154183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647F362C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PRIME_TEST</w:t>
      </w:r>
    </w:p>
    <w:p w14:paraId="75EC27D5" w14:textId="20A3BCE8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</w:t>
      </w:r>
      <w:proofErr w:type="spellStart"/>
      <w:r w:rsidRPr="00D063A5">
        <w:rPr>
          <w:sz w:val="18"/>
          <w:szCs w:val="22"/>
        </w:rPr>
        <w:t>Normal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end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of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execution</w:t>
      </w:r>
      <w:proofErr w:type="spellEnd"/>
      <w:r w:rsidRPr="00D063A5">
        <w:rPr>
          <w:sz w:val="18"/>
          <w:szCs w:val="22"/>
        </w:rPr>
        <w:t>.</w:t>
      </w:r>
    </w:p>
    <w:p w14:paraId="51C808F8" w14:textId="77777777" w:rsidR="00EC25BE" w:rsidRDefault="00EC25BE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6D4BB279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 TEST</w:t>
      </w:r>
    </w:p>
    <w:p w14:paraId="74F82594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51638928" w14:textId="4876DFFF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N        </w:t>
      </w:r>
      <w:proofErr w:type="spellStart"/>
      <w:r w:rsidRPr="00D063A5">
        <w:rPr>
          <w:sz w:val="18"/>
          <w:szCs w:val="22"/>
        </w:rPr>
        <w:t>Pi</w:t>
      </w:r>
      <w:proofErr w:type="spellEnd"/>
      <w:r w:rsidRPr="00D063A5">
        <w:rPr>
          <w:sz w:val="18"/>
          <w:szCs w:val="22"/>
        </w:rPr>
        <w:t xml:space="preserve">          Time</w:t>
      </w:r>
    </w:p>
    <w:p w14:paraId="729196C6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5         3        0.000000</w:t>
      </w:r>
    </w:p>
    <w:p w14:paraId="56522290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50        15        0.000001</w:t>
      </w:r>
    </w:p>
    <w:p w14:paraId="2804D93D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500        95        0.000029</w:t>
      </w:r>
    </w:p>
    <w:p w14:paraId="5D0EB45A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5000       669        0.002034</w:t>
      </w:r>
    </w:p>
    <w:p w14:paraId="1829CD92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50000      5133        0.152396</w:t>
      </w:r>
    </w:p>
    <w:p w14:paraId="16C00A98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500000     41538       12.602838</w:t>
      </w:r>
    </w:p>
    <w:p w14:paraId="606337AB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595B7BC7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PRIME_TEST</w:t>
      </w:r>
    </w:p>
    <w:p w14:paraId="25A86746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</w:t>
      </w:r>
      <w:proofErr w:type="spellStart"/>
      <w:r w:rsidRPr="00D063A5">
        <w:rPr>
          <w:sz w:val="18"/>
          <w:szCs w:val="22"/>
        </w:rPr>
        <w:t>Normal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end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of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execution</w:t>
      </w:r>
      <w:proofErr w:type="spellEnd"/>
      <w:r w:rsidRPr="00D063A5">
        <w:rPr>
          <w:sz w:val="18"/>
          <w:szCs w:val="22"/>
        </w:rPr>
        <w:t>.</w:t>
      </w:r>
    </w:p>
    <w:p w14:paraId="488EA413" w14:textId="3EA47624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18"/>
        </w:rPr>
      </w:pPr>
    </w:p>
    <w:p w14:paraId="67CA92BC" w14:textId="36AD320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 TEST</w:t>
      </w:r>
    </w:p>
    <w:p w14:paraId="616C3034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326D188F" w14:textId="370BD783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N        </w:t>
      </w:r>
      <w:proofErr w:type="spellStart"/>
      <w:r w:rsidRPr="00D063A5">
        <w:rPr>
          <w:sz w:val="18"/>
          <w:szCs w:val="22"/>
        </w:rPr>
        <w:t>Pi</w:t>
      </w:r>
      <w:proofErr w:type="spellEnd"/>
      <w:r w:rsidRPr="00D063A5">
        <w:rPr>
          <w:sz w:val="18"/>
          <w:szCs w:val="22"/>
        </w:rPr>
        <w:t xml:space="preserve">          Time</w:t>
      </w:r>
    </w:p>
    <w:p w14:paraId="1E53FB12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1         0        0.000000</w:t>
      </w:r>
    </w:p>
    <w:p w14:paraId="16D3A234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4         2        0.000001</w:t>
      </w:r>
    </w:p>
    <w:p w14:paraId="5002755D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16         6        0.000000</w:t>
      </w:r>
    </w:p>
    <w:p w14:paraId="095D4DC6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64        18        0.000001</w:t>
      </w:r>
    </w:p>
    <w:p w14:paraId="5B7D685D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256        54        0.000008</w:t>
      </w:r>
    </w:p>
    <w:p w14:paraId="7519A3E7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1024       172        0.000107</w:t>
      </w:r>
    </w:p>
    <w:p w14:paraId="73B1D93D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4096       564        0.001372</w:t>
      </w:r>
    </w:p>
    <w:p w14:paraId="08E7F0F9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16384      1900        0.018470</w:t>
      </w:r>
    </w:p>
    <w:p w14:paraId="45144504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65536      6542        0.254119</w:t>
      </w:r>
    </w:p>
    <w:p w14:paraId="35A88C03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1E10159A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PRIME_TEST</w:t>
      </w:r>
    </w:p>
    <w:p w14:paraId="6A19657F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</w:t>
      </w:r>
      <w:proofErr w:type="spellStart"/>
      <w:r w:rsidRPr="00D063A5">
        <w:rPr>
          <w:sz w:val="18"/>
          <w:szCs w:val="22"/>
        </w:rPr>
        <w:t>Normal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end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of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execution</w:t>
      </w:r>
      <w:proofErr w:type="spellEnd"/>
      <w:r w:rsidRPr="00D063A5">
        <w:rPr>
          <w:sz w:val="18"/>
          <w:szCs w:val="22"/>
        </w:rPr>
        <w:t>.</w:t>
      </w:r>
    </w:p>
    <w:p w14:paraId="6B57ADF3" w14:textId="77777777" w:rsidR="00195899" w:rsidRPr="00D063A5" w:rsidRDefault="00195899" w:rsidP="006E6213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5231F989" w14:textId="23CE999D" w:rsidR="005B7DC8" w:rsidRDefault="00D83FD5" w:rsidP="005B7DC8">
      <w:pPr>
        <w:pStyle w:val="Oznakaslike"/>
      </w:pPr>
      <w:r>
        <w:t>Kod</w:t>
      </w:r>
      <w:r w:rsidR="005B7DC8">
        <w:t xml:space="preserve"> 1.</w:t>
      </w:r>
      <w:r>
        <w:t xml:space="preserve"> </w:t>
      </w:r>
      <w:proofErr w:type="spellStart"/>
      <w:r w:rsidR="0054574D">
        <w:t>non_modified</w:t>
      </w:r>
      <w:proofErr w:type="spellEnd"/>
      <w:r w:rsidR="0054574D">
        <w:t xml:space="preserve"> </w:t>
      </w:r>
      <w:r w:rsidR="005B7DC8">
        <w:t xml:space="preserve">izvršavanje </w:t>
      </w:r>
    </w:p>
    <w:p w14:paraId="20967E80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18"/>
        </w:rPr>
      </w:pPr>
      <w:r w:rsidRPr="1F8E5C3B">
        <w:rPr>
          <w:sz w:val="18"/>
          <w:szCs w:val="18"/>
        </w:rPr>
        <w:t>PRIME TEST</w:t>
      </w:r>
    </w:p>
    <w:p w14:paraId="487FAF52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6575A6D1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N        </w:t>
      </w:r>
      <w:proofErr w:type="spellStart"/>
      <w:r w:rsidRPr="00D063A5">
        <w:rPr>
          <w:sz w:val="18"/>
          <w:szCs w:val="22"/>
        </w:rPr>
        <w:t>Pi</w:t>
      </w:r>
      <w:proofErr w:type="spellEnd"/>
      <w:r w:rsidRPr="00D063A5">
        <w:rPr>
          <w:sz w:val="18"/>
          <w:szCs w:val="22"/>
        </w:rPr>
        <w:t xml:space="preserve">          Time</w:t>
      </w:r>
    </w:p>
    <w:p w14:paraId="6D8D8B72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1         0        0.000001</w:t>
      </w:r>
    </w:p>
    <w:p w14:paraId="6A2B875A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2         1        0.000000</w:t>
      </w:r>
    </w:p>
    <w:p w14:paraId="22F47A1D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4         2        0.000000</w:t>
      </w:r>
    </w:p>
    <w:p w14:paraId="17FD6C06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8         4        0.000000</w:t>
      </w:r>
    </w:p>
    <w:p w14:paraId="7025F293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16         6        0.000000</w:t>
      </w:r>
    </w:p>
    <w:p w14:paraId="7AD7EDC8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32        11        0.000000</w:t>
      </w:r>
    </w:p>
    <w:p w14:paraId="48C9FF93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64        18        0.000001</w:t>
      </w:r>
    </w:p>
    <w:p w14:paraId="085E963A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128        31        0.000002</w:t>
      </w:r>
    </w:p>
    <w:p w14:paraId="2FB5F129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256        54        0.000009</w:t>
      </w:r>
    </w:p>
    <w:p w14:paraId="71F16D4F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512        97        0.000031</w:t>
      </w:r>
    </w:p>
    <w:p w14:paraId="55FB7179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1024       172        0.000111</w:t>
      </w:r>
    </w:p>
    <w:p w14:paraId="2A3D1FE0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2048       309        0.000385</w:t>
      </w:r>
    </w:p>
    <w:p w14:paraId="05FCA3F4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4096       564        0.001486</w:t>
      </w:r>
    </w:p>
    <w:p w14:paraId="482A775F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8192      1028        0.005347</w:t>
      </w:r>
    </w:p>
    <w:p w14:paraId="2032460A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16384      1900        0.018661</w:t>
      </w:r>
    </w:p>
    <w:p w14:paraId="43B5AEE5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32768      3512        0.069354</w:t>
      </w:r>
    </w:p>
    <w:p w14:paraId="2C03690D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65536      6542        0.260741</w:t>
      </w:r>
    </w:p>
    <w:p w14:paraId="19E1D3BE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131072     12251        0.960187</w:t>
      </w:r>
    </w:p>
    <w:p w14:paraId="0784E676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1089E675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PRIME_TEST</w:t>
      </w:r>
    </w:p>
    <w:p w14:paraId="155AC2B7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</w:t>
      </w:r>
      <w:proofErr w:type="spellStart"/>
      <w:r w:rsidRPr="00D063A5">
        <w:rPr>
          <w:sz w:val="18"/>
          <w:szCs w:val="22"/>
        </w:rPr>
        <w:t>Normal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end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of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execution</w:t>
      </w:r>
      <w:proofErr w:type="spellEnd"/>
      <w:r w:rsidRPr="00D063A5">
        <w:rPr>
          <w:sz w:val="18"/>
          <w:szCs w:val="22"/>
        </w:rPr>
        <w:t>.</w:t>
      </w:r>
    </w:p>
    <w:p w14:paraId="55ECA066" w14:textId="77777777" w:rsidR="00D83FD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1D2528D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 TEST</w:t>
      </w:r>
    </w:p>
    <w:p w14:paraId="2CB5E1D6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58A596E6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N        </w:t>
      </w:r>
      <w:proofErr w:type="spellStart"/>
      <w:r w:rsidRPr="00D063A5">
        <w:rPr>
          <w:sz w:val="18"/>
          <w:szCs w:val="22"/>
        </w:rPr>
        <w:t>Pi</w:t>
      </w:r>
      <w:proofErr w:type="spellEnd"/>
      <w:r w:rsidRPr="00D063A5">
        <w:rPr>
          <w:sz w:val="18"/>
          <w:szCs w:val="22"/>
        </w:rPr>
        <w:t xml:space="preserve">          Time</w:t>
      </w:r>
    </w:p>
    <w:p w14:paraId="639ACC52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5         3        0.000000</w:t>
      </w:r>
    </w:p>
    <w:p w14:paraId="449D4CAA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50        15        0.000001</w:t>
      </w:r>
    </w:p>
    <w:p w14:paraId="6192FEA8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500        95        0.000029</w:t>
      </w:r>
    </w:p>
    <w:p w14:paraId="5F405842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5000       669        0.002034</w:t>
      </w:r>
    </w:p>
    <w:p w14:paraId="4286C507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50000      5133        0.152396</w:t>
      </w:r>
    </w:p>
    <w:p w14:paraId="47416A58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500000     41538       12.602838</w:t>
      </w:r>
    </w:p>
    <w:p w14:paraId="339992C7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25A0A9D8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PRIME_TEST</w:t>
      </w:r>
    </w:p>
    <w:p w14:paraId="1FA09D3C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</w:t>
      </w:r>
      <w:proofErr w:type="spellStart"/>
      <w:r w:rsidRPr="00D063A5">
        <w:rPr>
          <w:sz w:val="18"/>
          <w:szCs w:val="22"/>
        </w:rPr>
        <w:t>Normal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end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of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execution</w:t>
      </w:r>
      <w:proofErr w:type="spellEnd"/>
      <w:r w:rsidRPr="00D063A5">
        <w:rPr>
          <w:sz w:val="18"/>
          <w:szCs w:val="22"/>
        </w:rPr>
        <w:t>.</w:t>
      </w:r>
    </w:p>
    <w:p w14:paraId="6FBCD17F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18"/>
        </w:rPr>
      </w:pPr>
    </w:p>
    <w:p w14:paraId="39BDF903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 TEST</w:t>
      </w:r>
    </w:p>
    <w:p w14:paraId="4806B5F1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47EADD3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N        </w:t>
      </w:r>
      <w:proofErr w:type="spellStart"/>
      <w:r w:rsidRPr="00D063A5">
        <w:rPr>
          <w:sz w:val="18"/>
          <w:szCs w:val="22"/>
        </w:rPr>
        <w:t>Pi</w:t>
      </w:r>
      <w:proofErr w:type="spellEnd"/>
      <w:r w:rsidRPr="00D063A5">
        <w:rPr>
          <w:sz w:val="18"/>
          <w:szCs w:val="22"/>
        </w:rPr>
        <w:t xml:space="preserve">          Time</w:t>
      </w:r>
    </w:p>
    <w:p w14:paraId="4ADF583C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1         0        0.000000</w:t>
      </w:r>
    </w:p>
    <w:p w14:paraId="7548D4CE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 4         2        0.000001</w:t>
      </w:r>
    </w:p>
    <w:p w14:paraId="0618C8F8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16         6        0.000000</w:t>
      </w:r>
    </w:p>
    <w:p w14:paraId="7FE27562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 64        18        0.000001</w:t>
      </w:r>
    </w:p>
    <w:p w14:paraId="2DBE1FA6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 256        54        0.000008</w:t>
      </w:r>
    </w:p>
    <w:p w14:paraId="71D0DE45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1024       172        0.000107</w:t>
      </w:r>
    </w:p>
    <w:p w14:paraId="74EBFB65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 4096       564        0.001372</w:t>
      </w:r>
    </w:p>
    <w:p w14:paraId="1C183520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16384      1900        0.018470</w:t>
      </w:r>
    </w:p>
    <w:p w14:paraId="67BAC199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   65536      6542        0.254119</w:t>
      </w:r>
    </w:p>
    <w:p w14:paraId="02A1F489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1A2ED91B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>PRIME_TEST</w:t>
      </w:r>
    </w:p>
    <w:p w14:paraId="124B902B" w14:textId="77777777" w:rsidR="00D83FD5" w:rsidRPr="00D063A5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D063A5">
        <w:rPr>
          <w:sz w:val="18"/>
          <w:szCs w:val="22"/>
        </w:rPr>
        <w:t xml:space="preserve">  </w:t>
      </w:r>
      <w:proofErr w:type="spellStart"/>
      <w:r w:rsidRPr="00D063A5">
        <w:rPr>
          <w:sz w:val="18"/>
          <w:szCs w:val="22"/>
        </w:rPr>
        <w:t>Normal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end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of</w:t>
      </w:r>
      <w:proofErr w:type="spellEnd"/>
      <w:r w:rsidRPr="00D063A5">
        <w:rPr>
          <w:sz w:val="18"/>
          <w:szCs w:val="22"/>
        </w:rPr>
        <w:t xml:space="preserve"> </w:t>
      </w:r>
      <w:proofErr w:type="spellStart"/>
      <w:r w:rsidRPr="00D063A5">
        <w:rPr>
          <w:sz w:val="18"/>
          <w:szCs w:val="22"/>
        </w:rPr>
        <w:t>execution</w:t>
      </w:r>
      <w:proofErr w:type="spellEnd"/>
      <w:r w:rsidRPr="00D063A5">
        <w:rPr>
          <w:sz w:val="18"/>
          <w:szCs w:val="22"/>
        </w:rPr>
        <w:t>.</w:t>
      </w:r>
    </w:p>
    <w:p w14:paraId="064B4CF3" w14:textId="77777777" w:rsidR="00E61552" w:rsidRPr="00D063A5" w:rsidRDefault="00E61552" w:rsidP="00E61552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38EBD466" w14:textId="1935BA49" w:rsidR="00A2526F" w:rsidRDefault="0009594B" w:rsidP="0009594B">
      <w:pPr>
        <w:pStyle w:val="Oznakaslike"/>
        <w:sectPr w:rsidR="00A2526F" w:rsidSect="00A2526F">
          <w:type w:val="continuous"/>
          <w:pgSz w:w="11906" w:h="16838" w:code="9"/>
          <w:pgMar w:top="1260" w:right="1134" w:bottom="1170" w:left="1134" w:header="709" w:footer="709" w:gutter="0"/>
          <w:cols w:num="2" w:space="708"/>
          <w:titlePg/>
          <w:docGrid w:linePitch="360"/>
        </w:sectPr>
      </w:pPr>
      <w:r>
        <w:t>Kod 2</w:t>
      </w:r>
      <w:r w:rsidR="00A2526F">
        <w:t>.</w:t>
      </w:r>
      <w:r w:rsidRPr="0009594B">
        <w:t xml:space="preserve"> </w:t>
      </w:r>
      <w:proofErr w:type="spellStart"/>
      <w:r w:rsidR="0054574D">
        <w:t>non_modified</w:t>
      </w:r>
      <w:r>
        <w:t>_omp</w:t>
      </w:r>
      <w:proofErr w:type="spellEnd"/>
      <w:r>
        <w:t xml:space="preserve"> </w:t>
      </w:r>
      <w:r w:rsidR="00A2526F">
        <w:t xml:space="preserve">izvršavanje </w:t>
      </w:r>
    </w:p>
    <w:p w14:paraId="552A6C13" w14:textId="77777777" w:rsidR="000758CB" w:rsidRDefault="000758CB" w:rsidP="000758CB">
      <w:pPr>
        <w:pStyle w:val="Osnovnitekst"/>
      </w:pPr>
    </w:p>
    <w:p w14:paraId="087EDEC2" w14:textId="77777777" w:rsidR="000758CB" w:rsidRDefault="000758CB" w:rsidP="000758CB">
      <w:pPr>
        <w:pStyle w:val="Osnovnitekst"/>
      </w:pPr>
    </w:p>
    <w:p w14:paraId="5F8B9826" w14:textId="77777777" w:rsidR="007979F8" w:rsidRDefault="007979F8" w:rsidP="000758CB">
      <w:pPr>
        <w:pStyle w:val="Osnovnitekst"/>
      </w:pPr>
    </w:p>
    <w:p w14:paraId="3E77924F" w14:textId="77777777" w:rsidR="007979F8" w:rsidRDefault="007979F8" w:rsidP="007979F8">
      <w:pPr>
        <w:pStyle w:val="Programskikod"/>
        <w:pBdr>
          <w:right w:val="single" w:sz="4" w:space="1" w:color="auto"/>
        </w:pBdr>
        <w:spacing w:after="0"/>
        <w:rPr>
          <w:sz w:val="18"/>
          <w:szCs w:val="18"/>
        </w:rPr>
        <w:sectPr w:rsidR="007979F8" w:rsidSect="00A2526F">
          <w:type w:val="continuous"/>
          <w:pgSz w:w="11906" w:h="16838" w:code="9"/>
          <w:pgMar w:top="1260" w:right="1134" w:bottom="1170" w:left="1134" w:header="709" w:footer="709" w:gutter="0"/>
          <w:cols w:space="708"/>
          <w:titlePg/>
          <w:docGrid w:linePitch="360"/>
        </w:sectPr>
      </w:pPr>
    </w:p>
    <w:p w14:paraId="75879757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lastRenderedPageBreak/>
        <w:t>PRIME TEST</w:t>
      </w:r>
    </w:p>
    <w:p w14:paraId="6DC5D8BE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5A18DFD7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N        </w:t>
      </w:r>
      <w:proofErr w:type="spellStart"/>
      <w:r w:rsidRPr="00E61552">
        <w:rPr>
          <w:sz w:val="18"/>
          <w:szCs w:val="22"/>
        </w:rPr>
        <w:t>Pi</w:t>
      </w:r>
      <w:proofErr w:type="spellEnd"/>
      <w:r w:rsidRPr="00E61552">
        <w:rPr>
          <w:sz w:val="18"/>
          <w:szCs w:val="22"/>
        </w:rPr>
        <w:t xml:space="preserve">          Time</w:t>
      </w:r>
    </w:p>
    <w:p w14:paraId="07502DD3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1         0        0.000003</w:t>
      </w:r>
    </w:p>
    <w:p w14:paraId="29FAAEA7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2         1        0.000001</w:t>
      </w:r>
    </w:p>
    <w:p w14:paraId="110AFC96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4         2        0.000001</w:t>
      </w:r>
    </w:p>
    <w:p w14:paraId="6D88B7A5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8         4        0.000001</w:t>
      </w:r>
    </w:p>
    <w:p w14:paraId="30FA14C7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16         6        0.000001</w:t>
      </w:r>
    </w:p>
    <w:p w14:paraId="04FBD610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32        11        0.000002</w:t>
      </w:r>
    </w:p>
    <w:p w14:paraId="4C4FC707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64        18        0.000003</w:t>
      </w:r>
    </w:p>
    <w:p w14:paraId="2B933F9F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128        31        0.000006</w:t>
      </w:r>
    </w:p>
    <w:p w14:paraId="4AFC75B3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256        54        0.000011</w:t>
      </w:r>
    </w:p>
    <w:p w14:paraId="523C440B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512        97        0.000022</w:t>
      </w:r>
    </w:p>
    <w:p w14:paraId="6D0B490A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1024       172        0.000048</w:t>
      </w:r>
    </w:p>
    <w:p w14:paraId="64FDE5D0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2048       309        0.000114</w:t>
      </w:r>
    </w:p>
    <w:p w14:paraId="7B664D07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4096       564        0.000279</w:t>
      </w:r>
    </w:p>
    <w:p w14:paraId="1EA5F809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8192      1028        0.000722</w:t>
      </w:r>
    </w:p>
    <w:p w14:paraId="602939B9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16384      1900        0.001786</w:t>
      </w:r>
    </w:p>
    <w:p w14:paraId="289860D9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32768      3512        0.004569</w:t>
      </w:r>
    </w:p>
    <w:p w14:paraId="78C83B39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65536      6542        0.005029</w:t>
      </w:r>
    </w:p>
    <w:p w14:paraId="3494E41B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131072     12251        0.005153</w:t>
      </w:r>
    </w:p>
    <w:p w14:paraId="4EFFB6F3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31A6BA2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PRIME_TEST</w:t>
      </w:r>
    </w:p>
    <w:p w14:paraId="679FFA25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</w:t>
      </w:r>
      <w:proofErr w:type="spellStart"/>
      <w:r w:rsidRPr="00E61552">
        <w:rPr>
          <w:sz w:val="18"/>
          <w:szCs w:val="22"/>
        </w:rPr>
        <w:t>Normal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end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of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execution</w:t>
      </w:r>
      <w:proofErr w:type="spellEnd"/>
      <w:r w:rsidRPr="00E61552">
        <w:rPr>
          <w:sz w:val="18"/>
          <w:szCs w:val="22"/>
        </w:rPr>
        <w:t>.</w:t>
      </w:r>
    </w:p>
    <w:p w14:paraId="7F4C448A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2BEE5FF0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 TEST</w:t>
      </w:r>
    </w:p>
    <w:p w14:paraId="72E35320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15F8E3C5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N        </w:t>
      </w:r>
      <w:proofErr w:type="spellStart"/>
      <w:r w:rsidRPr="00E61552">
        <w:rPr>
          <w:sz w:val="18"/>
          <w:szCs w:val="22"/>
        </w:rPr>
        <w:t>Pi</w:t>
      </w:r>
      <w:proofErr w:type="spellEnd"/>
      <w:r w:rsidRPr="00E61552">
        <w:rPr>
          <w:sz w:val="18"/>
          <w:szCs w:val="22"/>
        </w:rPr>
        <w:t xml:space="preserve">          Time</w:t>
      </w:r>
    </w:p>
    <w:p w14:paraId="0846BAD6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5         3        0.000000</w:t>
      </w:r>
    </w:p>
    <w:p w14:paraId="1C7A550C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50        15        0.000000</w:t>
      </w:r>
    </w:p>
    <w:p w14:paraId="1C1D74C5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500        95        0.000003</w:t>
      </w:r>
    </w:p>
    <w:p w14:paraId="31156104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5000       669        0.000062</w:t>
      </w:r>
    </w:p>
    <w:p w14:paraId="1C3799D1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50000      5133        0.001366</w:t>
      </w:r>
    </w:p>
    <w:p w14:paraId="1C14A5B8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500000     41538        0.034267</w:t>
      </w:r>
    </w:p>
    <w:p w14:paraId="5F263F8F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5961483C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PRIME_TEST</w:t>
      </w:r>
    </w:p>
    <w:p w14:paraId="041D063C" w14:textId="77777777" w:rsidR="00D83FD5" w:rsidRPr="00E61552" w:rsidRDefault="00D83FD5" w:rsidP="00D83FD5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</w:t>
      </w:r>
      <w:proofErr w:type="spellStart"/>
      <w:r w:rsidRPr="00E61552">
        <w:rPr>
          <w:sz w:val="18"/>
          <w:szCs w:val="22"/>
        </w:rPr>
        <w:t>Normal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end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of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execution</w:t>
      </w:r>
      <w:proofErr w:type="spellEnd"/>
      <w:r w:rsidRPr="00E61552">
        <w:rPr>
          <w:sz w:val="18"/>
          <w:szCs w:val="22"/>
        </w:rPr>
        <w:t>.</w:t>
      </w:r>
    </w:p>
    <w:p w14:paraId="5FD995AD" w14:textId="77777777" w:rsidR="007979F8" w:rsidRDefault="007979F8" w:rsidP="007979F8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05B64DA2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 TEST</w:t>
      </w:r>
    </w:p>
    <w:p w14:paraId="3DCCF0B5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A3B13B6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N        </w:t>
      </w:r>
      <w:proofErr w:type="spellStart"/>
      <w:r w:rsidRPr="00E61552">
        <w:rPr>
          <w:sz w:val="18"/>
          <w:szCs w:val="22"/>
        </w:rPr>
        <w:t>Pi</w:t>
      </w:r>
      <w:proofErr w:type="spellEnd"/>
      <w:r w:rsidRPr="00E61552">
        <w:rPr>
          <w:sz w:val="18"/>
          <w:szCs w:val="22"/>
        </w:rPr>
        <w:t xml:space="preserve">          Time</w:t>
      </w:r>
    </w:p>
    <w:p w14:paraId="477023A7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1         0        0.000000</w:t>
      </w:r>
    </w:p>
    <w:p w14:paraId="3414A54B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4         2        0.000000</w:t>
      </w:r>
    </w:p>
    <w:p w14:paraId="1716101B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16         6        0.000001</w:t>
      </w:r>
    </w:p>
    <w:p w14:paraId="447497D4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64        18        0.000000</w:t>
      </w:r>
    </w:p>
    <w:p w14:paraId="47F16673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256        54        0.000002</w:t>
      </w:r>
    </w:p>
    <w:p w14:paraId="12F419BB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1024       172        0.000008</w:t>
      </w:r>
    </w:p>
    <w:p w14:paraId="398BC724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4096       564        0.000047</w:t>
      </w:r>
    </w:p>
    <w:p w14:paraId="4263905C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16384      1900        0.000301</w:t>
      </w:r>
    </w:p>
    <w:p w14:paraId="00A602ED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65536      6542        0.001984</w:t>
      </w:r>
    </w:p>
    <w:p w14:paraId="7BCAE7FB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323276A1" w14:textId="77777777" w:rsidR="0009594B" w:rsidRPr="00E61552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PRIME_TEST</w:t>
      </w:r>
    </w:p>
    <w:p w14:paraId="54FDD9D3" w14:textId="77777777" w:rsidR="0009594B" w:rsidRDefault="0009594B" w:rsidP="0009594B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</w:t>
      </w:r>
      <w:proofErr w:type="spellStart"/>
      <w:r w:rsidRPr="00E61552">
        <w:rPr>
          <w:sz w:val="18"/>
          <w:szCs w:val="22"/>
        </w:rPr>
        <w:t>Normal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end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of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execution</w:t>
      </w:r>
      <w:proofErr w:type="spellEnd"/>
      <w:r w:rsidRPr="00E61552">
        <w:rPr>
          <w:sz w:val="18"/>
          <w:szCs w:val="22"/>
        </w:rPr>
        <w:t>.</w:t>
      </w:r>
    </w:p>
    <w:p w14:paraId="5DA972EA" w14:textId="77777777" w:rsidR="0009594B" w:rsidRPr="00D063A5" w:rsidRDefault="0009594B" w:rsidP="007979F8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394FE883" w14:textId="04BFA105" w:rsidR="007979F8" w:rsidRDefault="00D872A5" w:rsidP="007979F8">
      <w:pPr>
        <w:pStyle w:val="Oznakaslike"/>
      </w:pPr>
      <w:r>
        <w:t>Kod 3</w:t>
      </w:r>
      <w:r w:rsidR="007979F8">
        <w:t xml:space="preserve">. </w:t>
      </w:r>
      <w:r>
        <w:t xml:space="preserve"> </w:t>
      </w:r>
      <w:proofErr w:type="spellStart"/>
      <w:r>
        <w:t>modified</w:t>
      </w:r>
      <w:proofErr w:type="spellEnd"/>
      <w:r w:rsidR="007979F8">
        <w:t xml:space="preserve"> izvršavanje </w:t>
      </w:r>
    </w:p>
    <w:p w14:paraId="6D86036D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>PRIME TEST</w:t>
      </w:r>
    </w:p>
    <w:p w14:paraId="6B5DCA09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C6B9B17" w14:textId="05CDEAB8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N        </w:t>
      </w:r>
      <w:proofErr w:type="spellStart"/>
      <w:r w:rsidRPr="00292AD4">
        <w:rPr>
          <w:sz w:val="18"/>
          <w:szCs w:val="22"/>
        </w:rPr>
        <w:t>Pi</w:t>
      </w:r>
      <w:proofErr w:type="spellEnd"/>
      <w:r w:rsidRPr="00292AD4">
        <w:rPr>
          <w:sz w:val="18"/>
          <w:szCs w:val="22"/>
        </w:rPr>
        <w:t xml:space="preserve">          Time</w:t>
      </w:r>
    </w:p>
    <w:p w14:paraId="57299B6B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1         0        0.000013</w:t>
      </w:r>
    </w:p>
    <w:p w14:paraId="723C3E72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2         1        0.000003</w:t>
      </w:r>
    </w:p>
    <w:p w14:paraId="0C348ECF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4         2        0.000002</w:t>
      </w:r>
    </w:p>
    <w:p w14:paraId="5757442F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8         4        0.000007</w:t>
      </w:r>
    </w:p>
    <w:p w14:paraId="49DFA6A0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16         6        0.000004</w:t>
      </w:r>
    </w:p>
    <w:p w14:paraId="24082304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32        11        0.000004</w:t>
      </w:r>
    </w:p>
    <w:p w14:paraId="67341097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64        18        0.000008</w:t>
      </w:r>
    </w:p>
    <w:p w14:paraId="536D5D47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128        31        0.000006</w:t>
      </w:r>
    </w:p>
    <w:p w14:paraId="25A04044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256        54        0.000014</w:t>
      </w:r>
    </w:p>
    <w:p w14:paraId="0FCE3185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512        97        0.000021</w:t>
      </w:r>
    </w:p>
    <w:p w14:paraId="744E735C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1024       172        0.000052</w:t>
      </w:r>
    </w:p>
    <w:p w14:paraId="00AC8B89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2048       309        0.000114</w:t>
      </w:r>
    </w:p>
    <w:p w14:paraId="7671A4AA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4096       564        0.000374</w:t>
      </w:r>
    </w:p>
    <w:p w14:paraId="00C6F9CF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8192      1028        0.000233</w:t>
      </w:r>
    </w:p>
    <w:p w14:paraId="6C6A365D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16384      1900        0.000603</w:t>
      </w:r>
    </w:p>
    <w:p w14:paraId="41B48885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32768      3512        0.001516</w:t>
      </w:r>
    </w:p>
    <w:p w14:paraId="45E62990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65536      6542        0.011444</w:t>
      </w:r>
    </w:p>
    <w:p w14:paraId="29D54B96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131072     12251        0.001765</w:t>
      </w:r>
    </w:p>
    <w:p w14:paraId="76C17DE6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807DA89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>PRIME_TEST</w:t>
      </w:r>
    </w:p>
    <w:p w14:paraId="6057AEE1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</w:t>
      </w:r>
      <w:proofErr w:type="spellStart"/>
      <w:r w:rsidRPr="00292AD4">
        <w:rPr>
          <w:sz w:val="18"/>
          <w:szCs w:val="22"/>
        </w:rPr>
        <w:t>Normal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end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of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execution</w:t>
      </w:r>
      <w:proofErr w:type="spellEnd"/>
      <w:r w:rsidRPr="00292AD4">
        <w:rPr>
          <w:sz w:val="18"/>
          <w:szCs w:val="22"/>
        </w:rPr>
        <w:t>.</w:t>
      </w:r>
    </w:p>
    <w:p w14:paraId="55B61F93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6E625BD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>PRIME TEST</w:t>
      </w:r>
    </w:p>
    <w:p w14:paraId="0E0CA4DF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0B2A4489" w14:textId="447C421D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N        </w:t>
      </w:r>
      <w:proofErr w:type="spellStart"/>
      <w:r w:rsidRPr="00292AD4">
        <w:rPr>
          <w:sz w:val="18"/>
          <w:szCs w:val="22"/>
        </w:rPr>
        <w:t>Pi</w:t>
      </w:r>
      <w:proofErr w:type="spellEnd"/>
      <w:r w:rsidRPr="00292AD4">
        <w:rPr>
          <w:sz w:val="18"/>
          <w:szCs w:val="22"/>
        </w:rPr>
        <w:t xml:space="preserve">          Time</w:t>
      </w:r>
    </w:p>
    <w:p w14:paraId="6F93F563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5         3        0.000010</w:t>
      </w:r>
    </w:p>
    <w:p w14:paraId="1A39CAF5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50        15        0.000005</w:t>
      </w:r>
    </w:p>
    <w:p w14:paraId="362BD360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500        95        0.000019</w:t>
      </w:r>
    </w:p>
    <w:p w14:paraId="4A58D075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5000       669        0.000299</w:t>
      </w:r>
    </w:p>
    <w:p w14:paraId="4C41F663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50000      5133        0.002029</w:t>
      </w:r>
    </w:p>
    <w:p w14:paraId="199624A9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500000     41538        0.047151</w:t>
      </w:r>
    </w:p>
    <w:p w14:paraId="30092211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696CA244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>PRIME_TEST</w:t>
      </w:r>
    </w:p>
    <w:p w14:paraId="0799FE79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</w:t>
      </w:r>
      <w:proofErr w:type="spellStart"/>
      <w:r w:rsidRPr="00292AD4">
        <w:rPr>
          <w:sz w:val="18"/>
          <w:szCs w:val="22"/>
        </w:rPr>
        <w:t>Normal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end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of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execution</w:t>
      </w:r>
      <w:proofErr w:type="spellEnd"/>
      <w:r w:rsidRPr="00292AD4">
        <w:rPr>
          <w:sz w:val="18"/>
          <w:szCs w:val="22"/>
        </w:rPr>
        <w:t>.</w:t>
      </w:r>
    </w:p>
    <w:p w14:paraId="142EE6DB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665B0B51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>PRIME TEST</w:t>
      </w:r>
    </w:p>
    <w:p w14:paraId="458A5DE4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19A324D9" w14:textId="3DF4283A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N        </w:t>
      </w:r>
      <w:proofErr w:type="spellStart"/>
      <w:r w:rsidRPr="00292AD4">
        <w:rPr>
          <w:sz w:val="18"/>
          <w:szCs w:val="22"/>
        </w:rPr>
        <w:t>Pi</w:t>
      </w:r>
      <w:proofErr w:type="spellEnd"/>
      <w:r w:rsidRPr="00292AD4">
        <w:rPr>
          <w:sz w:val="18"/>
          <w:szCs w:val="22"/>
        </w:rPr>
        <w:t xml:space="preserve">          Time</w:t>
      </w:r>
    </w:p>
    <w:p w14:paraId="22C94E1C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1         0        0.000005</w:t>
      </w:r>
    </w:p>
    <w:p w14:paraId="1FC64145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 4         2        0.000001</w:t>
      </w:r>
    </w:p>
    <w:p w14:paraId="13C2B748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16         6        0.000000</w:t>
      </w:r>
    </w:p>
    <w:p w14:paraId="2FFDF603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 64        18        0.000002</w:t>
      </w:r>
    </w:p>
    <w:p w14:paraId="3CD3950D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 256        54        0.000002</w:t>
      </w:r>
    </w:p>
    <w:p w14:paraId="1C09E3E6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1024       172        0.000009</w:t>
      </w:r>
    </w:p>
    <w:p w14:paraId="4278AFAB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 4096       564        0.000111</w:t>
      </w:r>
    </w:p>
    <w:p w14:paraId="2AF8070B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16384      1900        0.000105</w:t>
      </w:r>
    </w:p>
    <w:p w14:paraId="0832F542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   65536      6542        0.000685</w:t>
      </w:r>
    </w:p>
    <w:p w14:paraId="25F7AAA9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295AEC63" w14:textId="77777777" w:rsidR="00292AD4" w:rsidRPr="00292AD4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>PRIME_TEST</w:t>
      </w:r>
    </w:p>
    <w:p w14:paraId="7074C629" w14:textId="202B6763" w:rsidR="007979F8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92AD4">
        <w:rPr>
          <w:sz w:val="18"/>
          <w:szCs w:val="22"/>
        </w:rPr>
        <w:t xml:space="preserve">  </w:t>
      </w:r>
      <w:proofErr w:type="spellStart"/>
      <w:r w:rsidRPr="00292AD4">
        <w:rPr>
          <w:sz w:val="18"/>
          <w:szCs w:val="22"/>
        </w:rPr>
        <w:t>Normal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end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of</w:t>
      </w:r>
      <w:proofErr w:type="spellEnd"/>
      <w:r w:rsidRPr="00292AD4">
        <w:rPr>
          <w:sz w:val="18"/>
          <w:szCs w:val="22"/>
        </w:rPr>
        <w:t xml:space="preserve"> </w:t>
      </w:r>
      <w:proofErr w:type="spellStart"/>
      <w:r w:rsidRPr="00292AD4">
        <w:rPr>
          <w:sz w:val="18"/>
          <w:szCs w:val="22"/>
        </w:rPr>
        <w:t>execution</w:t>
      </w:r>
      <w:proofErr w:type="spellEnd"/>
      <w:r w:rsidRPr="00292AD4">
        <w:rPr>
          <w:sz w:val="18"/>
          <w:szCs w:val="22"/>
        </w:rPr>
        <w:t>.</w:t>
      </w:r>
    </w:p>
    <w:p w14:paraId="645DF36F" w14:textId="77777777" w:rsidR="00292AD4" w:rsidRPr="00D063A5" w:rsidRDefault="00292AD4" w:rsidP="00292AD4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AE2F846" w14:textId="1E932442" w:rsidR="007979F8" w:rsidRDefault="00D872A5" w:rsidP="007979F8">
      <w:pPr>
        <w:pStyle w:val="Oznakaslike"/>
      </w:pPr>
      <w:r>
        <w:t>Kod 4</w:t>
      </w:r>
      <w:r w:rsidR="007979F8">
        <w:t xml:space="preserve">. </w:t>
      </w:r>
      <w:proofErr w:type="spellStart"/>
      <w:r>
        <w:t>modified_omp</w:t>
      </w:r>
      <w:proofErr w:type="spellEnd"/>
      <w:r w:rsidR="007979F8">
        <w:t xml:space="preserve"> izvršavanje  </w:t>
      </w:r>
    </w:p>
    <w:p w14:paraId="0C34C2C9" w14:textId="77777777" w:rsidR="007979F8" w:rsidRDefault="007979F8" w:rsidP="00BD02EE">
      <w:pPr>
        <w:pStyle w:val="Osnovnitekst"/>
        <w:ind w:firstLine="0"/>
        <w:sectPr w:rsidR="007979F8" w:rsidSect="007979F8">
          <w:type w:val="continuous"/>
          <w:pgSz w:w="11906" w:h="16838" w:code="9"/>
          <w:pgMar w:top="1260" w:right="1134" w:bottom="1170" w:left="1134" w:header="709" w:footer="709" w:gutter="0"/>
          <w:cols w:num="2" w:space="708"/>
          <w:titlePg/>
          <w:docGrid w:linePitch="360"/>
        </w:sectPr>
      </w:pPr>
    </w:p>
    <w:p w14:paraId="44B6AC78" w14:textId="77777777" w:rsidR="00E93AC0" w:rsidRPr="00E93AC0" w:rsidRDefault="00E93AC0" w:rsidP="00E93AC0">
      <w:pPr>
        <w:pStyle w:val="Osnovnitekst"/>
        <w:ind w:firstLine="0"/>
      </w:pPr>
    </w:p>
    <w:p w14:paraId="623EED27" w14:textId="77777777" w:rsidR="008C6536" w:rsidRDefault="00BB210B" w:rsidP="00BB210B">
      <w:pPr>
        <w:pStyle w:val="IIInivonaslova-Odeljak"/>
      </w:pPr>
      <w:bookmarkStart w:id="9" w:name="_Toc119968700"/>
      <w:r>
        <w:t>Grafici ubrzanja</w:t>
      </w:r>
      <w:bookmarkEnd w:id="9"/>
    </w:p>
    <w:p w14:paraId="231CCD68" w14:textId="7E5EAA38" w:rsidR="005B7DC8" w:rsidRDefault="00D000D3" w:rsidP="005B7DC8">
      <w:pPr>
        <w:pStyle w:val="Osnovnitekst"/>
      </w:pPr>
      <w:r>
        <w:t xml:space="preserve">U nastavku </w:t>
      </w:r>
      <w:r w:rsidR="006C08DA">
        <w:t xml:space="preserve">je dat </w:t>
      </w:r>
      <w:proofErr w:type="spellStart"/>
      <w:r w:rsidR="006C08DA">
        <w:t>grafik</w:t>
      </w:r>
      <w:proofErr w:type="spellEnd"/>
      <w:r>
        <w:t xml:space="preserve"> ubrzanja osnovne implementacije algoritma sa osnovnim algoritmom, kao i sa modifikovanim kodom. </w:t>
      </w:r>
    </w:p>
    <w:p w14:paraId="76EA9FD8" w14:textId="20AF2F10" w:rsidR="00FD52EC" w:rsidRDefault="00821739" w:rsidP="00FD52EC">
      <w:pPr>
        <w:pStyle w:val="Osnovnitekst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AD3C65" wp14:editId="28326C16">
            <wp:extent cx="3859481" cy="2856383"/>
            <wp:effectExtent l="0" t="0" r="8255" b="127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458" cy="28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D60" w14:textId="0614F517" w:rsidR="005B7DC8" w:rsidRDefault="00FD52EC" w:rsidP="00FD52EC">
      <w:pPr>
        <w:pStyle w:val="Natpis"/>
        <w:jc w:val="center"/>
        <w:rPr>
          <w:noProof/>
          <w:lang w:val="sr-Latn-CS"/>
        </w:rPr>
      </w:pPr>
      <w:r>
        <w:rPr>
          <w:noProof/>
          <w:lang w:val="sr-Latn-CS"/>
        </w:rPr>
        <w:t>Slika</w:t>
      </w:r>
      <w:r w:rsidRPr="00FD52EC">
        <w:rPr>
          <w:noProof/>
          <w:lang w:val="sr-Latn-CS"/>
        </w:rPr>
        <w:t xml:space="preserve"> 1. </w:t>
      </w:r>
      <w:r>
        <w:rPr>
          <w:noProof/>
          <w:lang w:val="sr-Latn-CS"/>
        </w:rPr>
        <w:t>Grafik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zavisnosti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ubrzanja</w:t>
      </w:r>
      <w:r w:rsidRPr="00FD52EC">
        <w:rPr>
          <w:noProof/>
          <w:lang w:val="sr-Latn-CS"/>
        </w:rPr>
        <w:t xml:space="preserve"> </w:t>
      </w:r>
      <w:bookmarkEnd w:id="3"/>
      <w:r w:rsidR="00821739">
        <w:rPr>
          <w:noProof/>
          <w:lang w:val="sr-Latn-CS"/>
        </w:rPr>
        <w:t>osnovnog i modifikovanog koda za različit broj niti</w:t>
      </w:r>
    </w:p>
    <w:p w14:paraId="5C09C3F2" w14:textId="006E687D" w:rsidR="008E4C5D" w:rsidRDefault="008E4C5D" w:rsidP="008E4C5D">
      <w:pPr>
        <w:pStyle w:val="IIInivonaslova-Odeljak"/>
        <w:rPr>
          <w:lang w:val="sr-Latn-RS"/>
        </w:rPr>
      </w:pPr>
      <w:bookmarkStart w:id="10" w:name="_Toc119968701"/>
      <w:r>
        <w:t xml:space="preserve">Diskusija dobijenih </w:t>
      </w:r>
      <w:proofErr w:type="spellStart"/>
      <w:r>
        <w:t>re</w:t>
      </w:r>
      <w:r>
        <w:rPr>
          <w:lang w:val="sr-Latn-RS"/>
        </w:rPr>
        <w:t>zultata</w:t>
      </w:r>
      <w:bookmarkEnd w:id="10"/>
      <w:proofErr w:type="spellEnd"/>
    </w:p>
    <w:p w14:paraId="26AB3850" w14:textId="193CB430" w:rsidR="008E4C5D" w:rsidRPr="00821739" w:rsidRDefault="001433E3" w:rsidP="008E4C5D">
      <w:pPr>
        <w:pStyle w:val="Osnovnitekst"/>
        <w:rPr>
          <w:lang w:val="sr-Latn-RS"/>
        </w:rPr>
      </w:pPr>
      <w:proofErr w:type="spellStart"/>
      <w:r w:rsidRPr="00821739">
        <w:t>Paralelizacija</w:t>
      </w:r>
      <w:proofErr w:type="spellEnd"/>
      <w:r w:rsidRPr="00821739">
        <w:t xml:space="preserve"> osnovnog sekvencijalnog </w:t>
      </w:r>
      <w:r w:rsidR="00821739" w:rsidRPr="00821739">
        <w:t xml:space="preserve">ne </w:t>
      </w:r>
      <w:proofErr w:type="spellStart"/>
      <w:r w:rsidR="00821739" w:rsidRPr="00821739">
        <w:t>donosni</w:t>
      </w:r>
      <w:proofErr w:type="spellEnd"/>
      <w:r w:rsidR="00821739" w:rsidRPr="00821739">
        <w:t xml:space="preserve"> zna</w:t>
      </w:r>
      <w:r w:rsidR="00821739" w:rsidRPr="00821739">
        <w:rPr>
          <w:lang w:val="sr-Latn-RS"/>
        </w:rPr>
        <w:t>čajno ubrzanje</w:t>
      </w:r>
      <w:r w:rsidRPr="00821739">
        <w:t xml:space="preserve">. Ubrzanja koja se dobijaju modifikacijom koda u odnosu na </w:t>
      </w:r>
      <w:proofErr w:type="spellStart"/>
      <w:r w:rsidRPr="00821739">
        <w:t>neparalelizovan</w:t>
      </w:r>
      <w:proofErr w:type="spellEnd"/>
      <w:r w:rsidRPr="00821739">
        <w:t xml:space="preserve"> kod su primetna</w:t>
      </w:r>
      <w:r w:rsidR="00821739" w:rsidRPr="00821739">
        <w:t xml:space="preserve">, </w:t>
      </w:r>
      <w:r w:rsidRPr="00821739">
        <w:t xml:space="preserve">dok </w:t>
      </w:r>
      <w:r w:rsidR="00821739" w:rsidRPr="00821739">
        <w:t>se</w:t>
      </w:r>
      <w:r w:rsidRPr="00821739">
        <w:t xml:space="preserve"> sa povećanjem broja niti </w:t>
      </w:r>
      <w:r w:rsidR="00821739" w:rsidRPr="00821739">
        <w:t>ne dobijaju značajna</w:t>
      </w:r>
      <w:r w:rsidRPr="00821739">
        <w:t xml:space="preserve"> ubrzanja</w:t>
      </w:r>
      <w:r w:rsidR="00821739" w:rsidRPr="00821739">
        <w:t>.</w:t>
      </w:r>
    </w:p>
    <w:p w14:paraId="4E8BD895" w14:textId="63AD18AB" w:rsidR="00D20672" w:rsidRDefault="00D20672" w:rsidP="008E4C5D">
      <w:pPr>
        <w:pStyle w:val="Osnovnitekst"/>
        <w:rPr>
          <w:lang w:val="sr-Latn-RS"/>
        </w:rPr>
      </w:pPr>
    </w:p>
    <w:p w14:paraId="02984598" w14:textId="2CD0C461" w:rsidR="00D20672" w:rsidRDefault="00D20672" w:rsidP="008E4C5D">
      <w:pPr>
        <w:pStyle w:val="Osnovnitekst"/>
        <w:rPr>
          <w:lang w:val="sr-Latn-RS"/>
        </w:rPr>
      </w:pPr>
      <w:r>
        <w:rPr>
          <w:lang w:val="sr-Latn-RS"/>
        </w:rPr>
        <w:br w:type="page"/>
      </w:r>
    </w:p>
    <w:p w14:paraId="107DF583" w14:textId="2DC470B9" w:rsidR="00D20672" w:rsidRPr="00E7161C" w:rsidRDefault="00D20672" w:rsidP="00D20672">
      <w:pPr>
        <w:pStyle w:val="Inivonaslova-Poglavlje"/>
      </w:pPr>
      <w:bookmarkStart w:id="11" w:name="_Toc119968702"/>
      <w:r>
        <w:rPr>
          <w:lang w:val="sr-Latn-RS"/>
        </w:rPr>
        <w:lastRenderedPageBreak/>
        <w:t>Problem 2 - Prime</w:t>
      </w:r>
      <w:bookmarkEnd w:id="11"/>
    </w:p>
    <w:p w14:paraId="47721699" w14:textId="77777777" w:rsidR="00CC73D7" w:rsidRDefault="00CC73D7" w:rsidP="00CC73D7">
      <w:pPr>
        <w:pStyle w:val="IInivonaslova-Potpoglavlje"/>
      </w:pPr>
      <w:bookmarkStart w:id="12" w:name="_Toc119968703"/>
      <w:r>
        <w:t>Tekst problema</w:t>
      </w:r>
      <w:bookmarkEnd w:id="12"/>
    </w:p>
    <w:p w14:paraId="7ED9B84E" w14:textId="0DEC3AA6" w:rsidR="00CC73D7" w:rsidRPr="008C6536" w:rsidRDefault="00CC73D7" w:rsidP="00CC73D7">
      <w:pPr>
        <w:pStyle w:val="Osnovnitekst"/>
      </w:pPr>
      <w:r>
        <w:t xml:space="preserve">Prethodni program </w:t>
      </w:r>
      <w:proofErr w:type="spellStart"/>
      <w:r>
        <w:t>paralelizovati</w:t>
      </w:r>
      <w:proofErr w:type="spellEnd"/>
      <w:r>
        <w:t xml:space="preserve"> korišćenjem direktiva za podelu posla (</w:t>
      </w:r>
      <w:proofErr w:type="spellStart"/>
      <w:r>
        <w:t>worksharing</w:t>
      </w:r>
      <w:proofErr w:type="spellEnd"/>
      <w:r>
        <w:t xml:space="preserve"> direktive). Program testirati sa parametrima koji su dati u datoteci </w:t>
      </w:r>
      <w:proofErr w:type="spellStart"/>
      <w:r>
        <w:t>run</w:t>
      </w:r>
      <w:proofErr w:type="spellEnd"/>
      <w:r>
        <w:t>. [1, N]</w:t>
      </w:r>
    </w:p>
    <w:p w14:paraId="0180888B" w14:textId="77777777" w:rsidR="00CC73D7" w:rsidRDefault="00CC73D7" w:rsidP="00CC73D7">
      <w:pPr>
        <w:pStyle w:val="IInivonaslova-Potpoglavlje"/>
      </w:pPr>
      <w:bookmarkStart w:id="13" w:name="_Toc119968704"/>
      <w:r>
        <w:t xml:space="preserve">Delovi koje treba </w:t>
      </w:r>
      <w:proofErr w:type="spellStart"/>
      <w:r>
        <w:t>paralelizovati</w:t>
      </w:r>
      <w:bookmarkEnd w:id="13"/>
      <w:proofErr w:type="spellEnd"/>
    </w:p>
    <w:p w14:paraId="3B02E7E1" w14:textId="51359CE5" w:rsidR="00CC73D7" w:rsidRDefault="00CC73D7" w:rsidP="00CC73D7">
      <w:pPr>
        <w:pStyle w:val="IIInivonaslova-Odeljak"/>
      </w:pPr>
      <w:bookmarkStart w:id="14" w:name="_Toc119968705"/>
      <w:r>
        <w:t>Diskusija</w:t>
      </w:r>
      <w:bookmarkEnd w:id="14"/>
      <w:r>
        <w:t xml:space="preserve"> </w:t>
      </w:r>
    </w:p>
    <w:p w14:paraId="4C57C6F0" w14:textId="102C9944" w:rsidR="57025CA6" w:rsidRDefault="00CF2783" w:rsidP="00FB4714">
      <w:pPr>
        <w:pStyle w:val="Osnovnitekst"/>
      </w:pPr>
      <w:r>
        <w:t xml:space="preserve">Uočena mesta i motivacija za </w:t>
      </w:r>
      <w:proofErr w:type="spellStart"/>
      <w:r>
        <w:t>paralelizaciju</w:t>
      </w:r>
      <w:proofErr w:type="spellEnd"/>
      <w:r>
        <w:t xml:space="preserve"> tih mesta su ista kao i u prethodnom problemu</w:t>
      </w:r>
    </w:p>
    <w:p w14:paraId="4FCE22C2" w14:textId="4584AEA3" w:rsidR="6C952F91" w:rsidRDefault="004475CE" w:rsidP="3487C793">
      <w:pPr>
        <w:pStyle w:val="IIInivonaslova-Odeljak"/>
      </w:pPr>
      <w:bookmarkStart w:id="15" w:name="_Toc119968706"/>
      <w:r>
        <w:t xml:space="preserve">Način </w:t>
      </w:r>
      <w:proofErr w:type="spellStart"/>
      <w:r>
        <w:t>paralelizacjie</w:t>
      </w:r>
      <w:bookmarkEnd w:id="15"/>
      <w:proofErr w:type="spellEnd"/>
      <w:r>
        <w:t xml:space="preserve"> </w:t>
      </w:r>
    </w:p>
    <w:p w14:paraId="5C7769ED" w14:textId="29C710D9" w:rsidR="00CC73D7" w:rsidRPr="008C6536" w:rsidRDefault="00CC73D7" w:rsidP="00CC73D7">
      <w:pPr>
        <w:pStyle w:val="Osnovnitekst"/>
      </w:pPr>
      <w:proofErr w:type="spellStart"/>
      <w:r>
        <w:t>Paralelizacija</w:t>
      </w:r>
      <w:proofErr w:type="spellEnd"/>
      <w:r>
        <w:t xml:space="preserve"> se u ovom problemu izvodi kori</w:t>
      </w:r>
      <w:r w:rsidR="003441A7">
        <w:t xml:space="preserve">šćenjem </w:t>
      </w:r>
      <w:proofErr w:type="spellStart"/>
      <w:r>
        <w:t>worksharing</w:t>
      </w:r>
      <w:proofErr w:type="spellEnd"/>
      <w:r>
        <w:t xml:space="preserve"> direktiv</w:t>
      </w:r>
      <w:r w:rsidR="003441A7">
        <w:t>e</w:t>
      </w:r>
      <w:r>
        <w:t xml:space="preserve"> </w:t>
      </w:r>
      <w:proofErr w:type="spellStart"/>
      <w:r>
        <w:t>for</w:t>
      </w:r>
      <w:proofErr w:type="spellEnd"/>
      <w:r>
        <w:t xml:space="preserve">. </w:t>
      </w:r>
      <w:proofErr w:type="spellStart"/>
      <w:r>
        <w:t>Rasporedjivanje</w:t>
      </w:r>
      <w:proofErr w:type="spellEnd"/>
      <w:r>
        <w:t xml:space="preserve"> pojedinačnih </w:t>
      </w:r>
      <w:proofErr w:type="spellStart"/>
      <w:r>
        <w:t>unit</w:t>
      </w:r>
      <w:proofErr w:type="spellEnd"/>
      <w:r>
        <w:t>-</w:t>
      </w:r>
      <w:proofErr w:type="spellStart"/>
      <w:r>
        <w:t>of</w:t>
      </w:r>
      <w:proofErr w:type="spellEnd"/>
      <w:r>
        <w:t>-</w:t>
      </w:r>
      <w:proofErr w:type="spellStart"/>
      <w:r>
        <w:t>work</w:t>
      </w:r>
      <w:proofErr w:type="spellEnd"/>
      <w:r>
        <w:t xml:space="preserve">-ova po nitima se kontroliše direktivom </w:t>
      </w:r>
      <w:proofErr w:type="spellStart"/>
      <w:r>
        <w:t>schedule</w:t>
      </w:r>
      <w:proofErr w:type="spellEnd"/>
      <w:r>
        <w:t>(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chunksize</w:t>
      </w:r>
      <w:proofErr w:type="spellEnd"/>
      <w:r>
        <w:t xml:space="preserve">). Za parametar </w:t>
      </w:r>
      <w:proofErr w:type="spellStart"/>
      <w:r>
        <w:t>kind</w:t>
      </w:r>
      <w:proofErr w:type="spellEnd"/>
      <w:r>
        <w:t xml:space="preserve"> su varirane vrednosti </w:t>
      </w:r>
      <w:proofErr w:type="spellStart"/>
      <w:r>
        <w:t>static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i </w:t>
      </w:r>
      <w:proofErr w:type="spellStart"/>
      <w:r>
        <w:t>guided</w:t>
      </w:r>
      <w:proofErr w:type="spellEnd"/>
      <w:r>
        <w:t xml:space="preserve">. A za </w:t>
      </w:r>
      <w:proofErr w:type="spellStart"/>
      <w:r>
        <w:t>chunksize</w:t>
      </w:r>
      <w:proofErr w:type="spellEnd"/>
      <w:r>
        <w:t xml:space="preserve"> vrednosti </w:t>
      </w:r>
      <w:r w:rsidR="00D4439D">
        <w:t>1,</w:t>
      </w:r>
      <w:r>
        <w:t xml:space="preserve">5 (što reprezentuje male vrednosti </w:t>
      </w:r>
      <w:proofErr w:type="spellStart"/>
      <w:r>
        <w:t>chunksize</w:t>
      </w:r>
      <w:proofErr w:type="spellEnd"/>
      <w:r>
        <w:t>)</w:t>
      </w:r>
      <w:r w:rsidR="00D4439D">
        <w:t>, 10</w:t>
      </w:r>
      <w:r>
        <w:t xml:space="preserve"> i 30 (koje reprezentuju velike vrednosti </w:t>
      </w:r>
      <w:proofErr w:type="spellStart"/>
      <w:r>
        <w:t>chunksize</w:t>
      </w:r>
      <w:proofErr w:type="spellEnd"/>
      <w:r>
        <w:t>).</w:t>
      </w:r>
    </w:p>
    <w:p w14:paraId="6C279524" w14:textId="77777777" w:rsidR="00CC73D7" w:rsidRDefault="00CC73D7" w:rsidP="00CC73D7">
      <w:pPr>
        <w:pStyle w:val="IInivonaslova-Potpoglavlje"/>
      </w:pPr>
      <w:bookmarkStart w:id="16" w:name="_Toc119968707"/>
      <w:r>
        <w:t>Rezultati</w:t>
      </w:r>
      <w:bookmarkEnd w:id="16"/>
    </w:p>
    <w:p w14:paraId="4591836F" w14:textId="7F4DF9A4" w:rsidR="00CC73D7" w:rsidRDefault="00A9353C" w:rsidP="00CC73D7">
      <w:pPr>
        <w:pStyle w:val="Osnovnitekst"/>
      </w:pPr>
      <w:r>
        <w:t xml:space="preserve">Predstavljeni su rezultati za 2 slučaja izvršavanja koda. Izabrano je da prikazani rezultati budu za modifikovanu verziju koda jer se malom izmenom u samom kodu postižu značajna ubrzanja, pa je ovde prikazan najbolji slučaj. Kako su najveća ubrzanja postignuta za 8 niti, ovde je u analizi korišćen taj broj niti, i ispitivan je uticaj </w:t>
      </w:r>
      <w:proofErr w:type="spellStart"/>
      <w:r>
        <w:t>raspredjivanja</w:t>
      </w:r>
      <w:proofErr w:type="spellEnd"/>
      <w:r>
        <w:t xml:space="preserve"> na performanse. Za logove izvršavanja su prikazana samo </w:t>
      </w:r>
      <w:proofErr w:type="spellStart"/>
      <w:r>
        <w:t>poredjenja</w:t>
      </w:r>
      <w:proofErr w:type="spellEnd"/>
      <w:r>
        <w:t xml:space="preserve"> za </w:t>
      </w:r>
      <w:proofErr w:type="spellStart"/>
      <w:r w:rsidR="00885767">
        <w:t>default</w:t>
      </w:r>
      <w:proofErr w:type="spellEnd"/>
      <w:r>
        <w:t xml:space="preserve"> </w:t>
      </w:r>
      <w:proofErr w:type="spellStart"/>
      <w:r>
        <w:t>rasporedjivanje</w:t>
      </w:r>
      <w:proofErr w:type="spellEnd"/>
      <w:r w:rsidR="00885767">
        <w:t xml:space="preserve">. Uticaj promene </w:t>
      </w:r>
      <w:proofErr w:type="spellStart"/>
      <w:r w:rsidR="00885767">
        <w:t>nacina</w:t>
      </w:r>
      <w:proofErr w:type="spellEnd"/>
      <w:r w:rsidR="00885767">
        <w:t xml:space="preserve"> raspore</w:t>
      </w:r>
      <w:proofErr w:type="spellStart"/>
      <w:r w:rsidR="00885767">
        <w:rPr>
          <w:lang w:val="sr-Latn-RS"/>
        </w:rPr>
        <w:t>đivanja</w:t>
      </w:r>
      <w:proofErr w:type="spellEnd"/>
      <w:r w:rsidR="00885767">
        <w:rPr>
          <w:lang w:val="sr-Latn-RS"/>
        </w:rPr>
        <w:t xml:space="preserve"> na ubrzanje su prikazane na sledećim </w:t>
      </w:r>
      <w:proofErr w:type="spellStart"/>
      <w:r w:rsidR="00885767">
        <w:rPr>
          <w:lang w:val="sr-Latn-RS"/>
        </w:rPr>
        <w:t>graficima</w:t>
      </w:r>
      <w:proofErr w:type="spellEnd"/>
      <w:r w:rsidR="00885767">
        <w:rPr>
          <w:lang w:val="sr-Latn-RS"/>
        </w:rPr>
        <w:t xml:space="preserve">. </w:t>
      </w:r>
      <w:r>
        <w:t>Legenda se nalazi u nastavku</w:t>
      </w:r>
      <w:r w:rsidR="00CC73D7">
        <w:t>: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C73D7" w14:paraId="56BC31B7" w14:textId="77777777">
        <w:tc>
          <w:tcPr>
            <w:tcW w:w="4814" w:type="dxa"/>
          </w:tcPr>
          <w:p w14:paraId="7A117E63" w14:textId="05358744" w:rsidR="00CC73D7" w:rsidRDefault="00CC73D7">
            <w:pPr>
              <w:pStyle w:val="Osnovnitekst"/>
              <w:ind w:firstLine="0"/>
            </w:pPr>
            <w:proofErr w:type="spellStart"/>
            <w:r>
              <w:t>modified</w:t>
            </w:r>
            <w:proofErr w:type="spellEnd"/>
          </w:p>
        </w:tc>
        <w:tc>
          <w:tcPr>
            <w:tcW w:w="4814" w:type="dxa"/>
          </w:tcPr>
          <w:p w14:paraId="0C2A8851" w14:textId="77777777" w:rsidR="00CC73D7" w:rsidRDefault="00CC73D7">
            <w:pPr>
              <w:pStyle w:val="Osnovnitekst"/>
              <w:ind w:firstLine="0"/>
            </w:pPr>
            <w:r>
              <w:t>Modifikovan sekvencijalni kod</w:t>
            </w:r>
          </w:p>
        </w:tc>
      </w:tr>
      <w:tr w:rsidR="00CC73D7" w14:paraId="00ECCA6E" w14:textId="77777777">
        <w:tc>
          <w:tcPr>
            <w:tcW w:w="4814" w:type="dxa"/>
          </w:tcPr>
          <w:p w14:paraId="0CCC0C5B" w14:textId="77777777" w:rsidR="00CC73D7" w:rsidRDefault="00CC73D7">
            <w:pPr>
              <w:pStyle w:val="Osnovnitekst"/>
              <w:ind w:firstLine="0"/>
            </w:pPr>
            <w:proofErr w:type="spellStart"/>
            <w:r>
              <w:t>modified_omp</w:t>
            </w:r>
            <w:proofErr w:type="spellEnd"/>
          </w:p>
        </w:tc>
        <w:tc>
          <w:tcPr>
            <w:tcW w:w="4814" w:type="dxa"/>
          </w:tcPr>
          <w:p w14:paraId="0B02AE7E" w14:textId="77777777" w:rsidR="00CC73D7" w:rsidRDefault="00CC73D7">
            <w:pPr>
              <w:pStyle w:val="Osnovnitekst"/>
              <w:ind w:firstLine="0"/>
            </w:pPr>
            <w:r>
              <w:t xml:space="preserve">Modifikovan kod </w:t>
            </w:r>
            <w:proofErr w:type="spellStart"/>
            <w:r>
              <w:t>paralelizovan</w:t>
            </w:r>
            <w:proofErr w:type="spellEnd"/>
          </w:p>
        </w:tc>
      </w:tr>
    </w:tbl>
    <w:p w14:paraId="171E8959" w14:textId="77777777" w:rsidR="00CC73D7" w:rsidRDefault="00CC73D7" w:rsidP="00CC73D7">
      <w:pPr>
        <w:pStyle w:val="Osnovnitekst"/>
      </w:pPr>
    </w:p>
    <w:p w14:paraId="0987D555" w14:textId="77777777" w:rsidR="00CC73D7" w:rsidRDefault="00CC73D7" w:rsidP="00CC73D7">
      <w:pPr>
        <w:pStyle w:val="IIInivonaslova-Odeljak"/>
      </w:pPr>
      <w:bookmarkStart w:id="17" w:name="_Toc119968708"/>
      <w:r>
        <w:t>Logovi izvršavanja</w:t>
      </w:r>
      <w:bookmarkEnd w:id="17"/>
    </w:p>
    <w:p w14:paraId="3B0FCD1F" w14:textId="402FD3F7" w:rsidR="00CC73D7" w:rsidRDefault="00CC73D7" w:rsidP="00CC73D7">
      <w:pPr>
        <w:pStyle w:val="Osnovnitekst"/>
      </w:pPr>
      <w:r w:rsidRPr="00885767">
        <w:t xml:space="preserve">U nastavku su dati rezultati za </w:t>
      </w:r>
      <w:r w:rsidR="00885767" w:rsidRPr="00885767">
        <w:t>dva</w:t>
      </w:r>
      <w:r w:rsidRPr="00885767">
        <w:t xml:space="preserve"> slučaj</w:t>
      </w:r>
      <w:r w:rsidR="00885767" w:rsidRPr="00885767">
        <w:t>a</w:t>
      </w:r>
      <w:r w:rsidRPr="00885767">
        <w:t xml:space="preserve"> izvršavanja koda, za različite gornje granice prostih brojeva.</w:t>
      </w:r>
    </w:p>
    <w:p w14:paraId="61821845" w14:textId="17F8B16B" w:rsidR="00885767" w:rsidRPr="00885767" w:rsidRDefault="00885767" w:rsidP="00CC73D7">
      <w:pPr>
        <w:pStyle w:val="Osnovnitekst"/>
      </w:pPr>
    </w:p>
    <w:p w14:paraId="1405F569" w14:textId="77777777" w:rsidR="000B2B6E" w:rsidRDefault="000B2B6E" w:rsidP="00CC73D7">
      <w:pPr>
        <w:pStyle w:val="Osnovnitekst"/>
        <w:rPr>
          <w:color w:val="FF0000"/>
        </w:rPr>
      </w:pPr>
    </w:p>
    <w:p w14:paraId="085F4380" w14:textId="4DE308F2" w:rsidR="000B2B6E" w:rsidRDefault="000B2B6E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18"/>
        </w:rPr>
        <w:sectPr w:rsidR="000B2B6E" w:rsidSect="00A2526F">
          <w:type w:val="continuous"/>
          <w:pgSz w:w="11906" w:h="16838" w:code="9"/>
          <w:pgMar w:top="1260" w:right="1134" w:bottom="1170" w:left="1134" w:header="709" w:footer="709" w:gutter="0"/>
          <w:cols w:space="708"/>
          <w:titlePg/>
          <w:docGrid w:linePitch="360"/>
        </w:sectPr>
      </w:pPr>
    </w:p>
    <w:p w14:paraId="49AD451D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lastRenderedPageBreak/>
        <w:t>PRIME TEST</w:t>
      </w:r>
    </w:p>
    <w:p w14:paraId="17414B8B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3EFBDD73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N        </w:t>
      </w:r>
      <w:proofErr w:type="spellStart"/>
      <w:r w:rsidRPr="00E61552">
        <w:rPr>
          <w:sz w:val="18"/>
          <w:szCs w:val="22"/>
        </w:rPr>
        <w:t>Pi</w:t>
      </w:r>
      <w:proofErr w:type="spellEnd"/>
      <w:r w:rsidRPr="00E61552">
        <w:rPr>
          <w:sz w:val="18"/>
          <w:szCs w:val="22"/>
        </w:rPr>
        <w:t xml:space="preserve">          Time</w:t>
      </w:r>
    </w:p>
    <w:p w14:paraId="5F6B6954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1         0        0.000003</w:t>
      </w:r>
    </w:p>
    <w:p w14:paraId="36B4B294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2         1        0.000001</w:t>
      </w:r>
    </w:p>
    <w:p w14:paraId="4D33A34B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4         2        0.000001</w:t>
      </w:r>
    </w:p>
    <w:p w14:paraId="510C51AE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8         4        0.000001</w:t>
      </w:r>
    </w:p>
    <w:p w14:paraId="60A66D74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16         6        0.000001</w:t>
      </w:r>
    </w:p>
    <w:p w14:paraId="6BC1F4E6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32        11        0.000002</w:t>
      </w:r>
    </w:p>
    <w:p w14:paraId="0ADCFBC4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64        18        0.000003</w:t>
      </w:r>
    </w:p>
    <w:p w14:paraId="5AB34A5F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128        31        0.000006</w:t>
      </w:r>
    </w:p>
    <w:p w14:paraId="2B38F2E2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256        54        0.000011</w:t>
      </w:r>
    </w:p>
    <w:p w14:paraId="42CA8FCF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512        97        0.000022</w:t>
      </w:r>
    </w:p>
    <w:p w14:paraId="6FFBCB84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1024       172        0.000048</w:t>
      </w:r>
    </w:p>
    <w:p w14:paraId="29BB868F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2048       309        0.000114</w:t>
      </w:r>
    </w:p>
    <w:p w14:paraId="1A25DC51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4096       564        0.000279</w:t>
      </w:r>
    </w:p>
    <w:p w14:paraId="3981C407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8192      1028        0.000722</w:t>
      </w:r>
    </w:p>
    <w:p w14:paraId="424A07A6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16384      1900        0.001786</w:t>
      </w:r>
    </w:p>
    <w:p w14:paraId="2D14539B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32768      3512        0.004569</w:t>
      </w:r>
    </w:p>
    <w:p w14:paraId="7FD83526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65536      6542        0.005029</w:t>
      </w:r>
    </w:p>
    <w:p w14:paraId="247BFCD3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131072     12251        0.005153</w:t>
      </w:r>
    </w:p>
    <w:p w14:paraId="439EF49B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41AC2DD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PRIME_TEST</w:t>
      </w:r>
    </w:p>
    <w:p w14:paraId="51B268FB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</w:t>
      </w:r>
      <w:proofErr w:type="spellStart"/>
      <w:r w:rsidRPr="00E61552">
        <w:rPr>
          <w:sz w:val="18"/>
          <w:szCs w:val="22"/>
        </w:rPr>
        <w:t>Normal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end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of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execution</w:t>
      </w:r>
      <w:proofErr w:type="spellEnd"/>
      <w:r w:rsidRPr="00E61552">
        <w:rPr>
          <w:sz w:val="18"/>
          <w:szCs w:val="22"/>
        </w:rPr>
        <w:t>.</w:t>
      </w:r>
    </w:p>
    <w:p w14:paraId="44725713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1835156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 TEST</w:t>
      </w:r>
    </w:p>
    <w:p w14:paraId="55D43D7D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A47B7F4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N        </w:t>
      </w:r>
      <w:proofErr w:type="spellStart"/>
      <w:r w:rsidRPr="00E61552">
        <w:rPr>
          <w:sz w:val="18"/>
          <w:szCs w:val="22"/>
        </w:rPr>
        <w:t>Pi</w:t>
      </w:r>
      <w:proofErr w:type="spellEnd"/>
      <w:r w:rsidRPr="00E61552">
        <w:rPr>
          <w:sz w:val="18"/>
          <w:szCs w:val="22"/>
        </w:rPr>
        <w:t xml:space="preserve">          Time</w:t>
      </w:r>
    </w:p>
    <w:p w14:paraId="3C68F9C9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5         3        0.000000</w:t>
      </w:r>
    </w:p>
    <w:p w14:paraId="22436E4F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50        15        0.000000</w:t>
      </w:r>
    </w:p>
    <w:p w14:paraId="0FEBA1D2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500        95        0.000003</w:t>
      </w:r>
    </w:p>
    <w:p w14:paraId="5DABB5F3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5000       669        0.000062</w:t>
      </w:r>
    </w:p>
    <w:p w14:paraId="1F70221E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50000      5133        0.001366</w:t>
      </w:r>
    </w:p>
    <w:p w14:paraId="2BD98F86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500000     41538        0.034267</w:t>
      </w:r>
    </w:p>
    <w:p w14:paraId="5463CB1D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137403A9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PRIME_TEST</w:t>
      </w:r>
    </w:p>
    <w:p w14:paraId="64BD21FD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</w:t>
      </w:r>
      <w:proofErr w:type="spellStart"/>
      <w:r w:rsidRPr="00E61552">
        <w:rPr>
          <w:sz w:val="18"/>
          <w:szCs w:val="22"/>
        </w:rPr>
        <w:t>Normal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end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of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execution</w:t>
      </w:r>
      <w:proofErr w:type="spellEnd"/>
      <w:r w:rsidRPr="00E61552">
        <w:rPr>
          <w:sz w:val="18"/>
          <w:szCs w:val="22"/>
        </w:rPr>
        <w:t>.</w:t>
      </w:r>
    </w:p>
    <w:p w14:paraId="46CDDE92" w14:textId="77777777" w:rsidR="00EB6F41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62E063F3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 TEST</w:t>
      </w:r>
    </w:p>
    <w:p w14:paraId="5567441B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5ACB00C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N        </w:t>
      </w:r>
      <w:proofErr w:type="spellStart"/>
      <w:r w:rsidRPr="00E61552">
        <w:rPr>
          <w:sz w:val="18"/>
          <w:szCs w:val="22"/>
        </w:rPr>
        <w:t>Pi</w:t>
      </w:r>
      <w:proofErr w:type="spellEnd"/>
      <w:r w:rsidRPr="00E61552">
        <w:rPr>
          <w:sz w:val="18"/>
          <w:szCs w:val="22"/>
        </w:rPr>
        <w:t xml:space="preserve">          Time</w:t>
      </w:r>
    </w:p>
    <w:p w14:paraId="7CEAC04E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1         0        0.000000</w:t>
      </w:r>
    </w:p>
    <w:p w14:paraId="54E06B98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 4         2        0.000000</w:t>
      </w:r>
    </w:p>
    <w:p w14:paraId="408C786A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16         6        0.000001</w:t>
      </w:r>
    </w:p>
    <w:p w14:paraId="67F45E4F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 64        18        0.000000</w:t>
      </w:r>
    </w:p>
    <w:p w14:paraId="24D2FACE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 256        54        0.000002</w:t>
      </w:r>
    </w:p>
    <w:p w14:paraId="4CEC7F36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1024       172        0.000008</w:t>
      </w:r>
    </w:p>
    <w:p w14:paraId="27D9144F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 4096       564        0.000047</w:t>
      </w:r>
    </w:p>
    <w:p w14:paraId="4DECDE6F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16384      1900        0.000301</w:t>
      </w:r>
    </w:p>
    <w:p w14:paraId="131E29F5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   65536      6542        0.001984</w:t>
      </w:r>
    </w:p>
    <w:p w14:paraId="073C697C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33A7667B" w14:textId="77777777" w:rsidR="00EB6F41" w:rsidRPr="00E61552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>PRIME_TEST</w:t>
      </w:r>
    </w:p>
    <w:p w14:paraId="38134B82" w14:textId="77777777" w:rsidR="00EB6F41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61552">
        <w:rPr>
          <w:sz w:val="18"/>
          <w:szCs w:val="22"/>
        </w:rPr>
        <w:t xml:space="preserve">  </w:t>
      </w:r>
      <w:proofErr w:type="spellStart"/>
      <w:r w:rsidRPr="00E61552">
        <w:rPr>
          <w:sz w:val="18"/>
          <w:szCs w:val="22"/>
        </w:rPr>
        <w:t>Normal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end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of</w:t>
      </w:r>
      <w:proofErr w:type="spellEnd"/>
      <w:r w:rsidRPr="00E61552">
        <w:rPr>
          <w:sz w:val="18"/>
          <w:szCs w:val="22"/>
        </w:rPr>
        <w:t xml:space="preserve"> </w:t>
      </w:r>
      <w:proofErr w:type="spellStart"/>
      <w:r w:rsidRPr="00E61552">
        <w:rPr>
          <w:sz w:val="18"/>
          <w:szCs w:val="22"/>
        </w:rPr>
        <w:t>execution</w:t>
      </w:r>
      <w:proofErr w:type="spellEnd"/>
      <w:r w:rsidRPr="00E61552">
        <w:rPr>
          <w:sz w:val="18"/>
          <w:szCs w:val="22"/>
        </w:rPr>
        <w:t>.</w:t>
      </w:r>
    </w:p>
    <w:p w14:paraId="5744975D" w14:textId="77777777" w:rsidR="00EB6F41" w:rsidRPr="00D063A5" w:rsidRDefault="00EB6F41" w:rsidP="00EB6F41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D6F9C27" w14:textId="77777777" w:rsidR="00EB6F41" w:rsidRDefault="00EB6F41" w:rsidP="00EB6F41">
      <w:pPr>
        <w:pStyle w:val="Oznakaslike"/>
      </w:pPr>
      <w:r>
        <w:t xml:space="preserve">Kod 3.  </w:t>
      </w:r>
      <w:proofErr w:type="spellStart"/>
      <w:r>
        <w:t>modified_sequential</w:t>
      </w:r>
      <w:proofErr w:type="spellEnd"/>
      <w:r>
        <w:t xml:space="preserve"> izvršavanje </w:t>
      </w:r>
    </w:p>
    <w:p w14:paraId="667167D9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>PRIME TEST</w:t>
      </w:r>
    </w:p>
    <w:p w14:paraId="1F43DC3D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E77BEEB" w14:textId="427089AE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       N        </w:t>
      </w:r>
      <w:proofErr w:type="spellStart"/>
      <w:r w:rsidRPr="002C7B4E">
        <w:rPr>
          <w:sz w:val="18"/>
          <w:szCs w:val="22"/>
        </w:rPr>
        <w:t>Pi</w:t>
      </w:r>
      <w:proofErr w:type="spellEnd"/>
      <w:r w:rsidRPr="002C7B4E">
        <w:rPr>
          <w:sz w:val="18"/>
          <w:szCs w:val="22"/>
        </w:rPr>
        <w:t xml:space="preserve">          Time</w:t>
      </w:r>
    </w:p>
    <w:p w14:paraId="609F07AD" w14:textId="662CC842" w:rsidR="00617777" w:rsidRPr="00617777" w:rsidRDefault="002C7B4E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       </w:t>
      </w:r>
      <w:r w:rsidR="00617777" w:rsidRPr="00617777">
        <w:rPr>
          <w:sz w:val="18"/>
          <w:szCs w:val="22"/>
        </w:rPr>
        <w:t>1         0        0.087353</w:t>
      </w:r>
    </w:p>
    <w:p w14:paraId="3A4C2038" w14:textId="46BA2D32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  2         1        0.000002</w:t>
      </w:r>
    </w:p>
    <w:p w14:paraId="70EBF3AF" w14:textId="436F595A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  4         2        0.000002</w:t>
      </w:r>
    </w:p>
    <w:p w14:paraId="73E2401A" w14:textId="390F94AA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  8         4        0.000002</w:t>
      </w:r>
    </w:p>
    <w:p w14:paraId="384AC1B4" w14:textId="4634C2F1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 16         6        0.000001</w:t>
      </w:r>
    </w:p>
    <w:p w14:paraId="4507EDDB" w14:textId="611C9E99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 32        11        0.000002</w:t>
      </w:r>
    </w:p>
    <w:p w14:paraId="20394665" w14:textId="12E6172C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 64        18        0.000002</w:t>
      </w:r>
    </w:p>
    <w:p w14:paraId="69516C7C" w14:textId="1DF9B837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128        31        0.000001</w:t>
      </w:r>
    </w:p>
    <w:p w14:paraId="0412DB8F" w14:textId="28D1413A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256        54        0.000002</w:t>
      </w:r>
    </w:p>
    <w:p w14:paraId="0C5606B8" w14:textId="229D6CAF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 512        97        0.000002</w:t>
      </w:r>
    </w:p>
    <w:p w14:paraId="2075EFAF" w14:textId="38A8B652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1024       172        0.000003</w:t>
      </w:r>
    </w:p>
    <w:p w14:paraId="237FC9F1" w14:textId="6770AD76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2048       309        0.000004</w:t>
      </w:r>
    </w:p>
    <w:p w14:paraId="6B07BF81" w14:textId="5F02FD9F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4096       564        0.000009</w:t>
      </w:r>
    </w:p>
    <w:p w14:paraId="7F936ED3" w14:textId="36B82C1F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 8192      1028        0.000020</w:t>
      </w:r>
    </w:p>
    <w:p w14:paraId="2B8FACC2" w14:textId="0D8177AD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16384      1900        0.000050</w:t>
      </w:r>
    </w:p>
    <w:p w14:paraId="48AD850F" w14:textId="6BAA197A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32768      3512        0.000129</w:t>
      </w:r>
    </w:p>
    <w:p w14:paraId="14C3BE88" w14:textId="7FEF0D98" w:rsidR="00617777" w:rsidRPr="00617777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 65536      6542        0.000336</w:t>
      </w:r>
    </w:p>
    <w:p w14:paraId="218B4158" w14:textId="34711ACF" w:rsidR="002C7B4E" w:rsidRPr="002C7B4E" w:rsidRDefault="00617777" w:rsidP="00617777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617777">
        <w:rPr>
          <w:sz w:val="18"/>
          <w:szCs w:val="22"/>
        </w:rPr>
        <w:t xml:space="preserve">    131072     12251        0.051764</w:t>
      </w:r>
    </w:p>
    <w:p w14:paraId="57D4407A" w14:textId="77777777" w:rsidR="00617777" w:rsidRDefault="00617777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7656877C" w14:textId="5F0B8403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>PRIME_TEST</w:t>
      </w:r>
    </w:p>
    <w:p w14:paraId="70989AED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</w:t>
      </w:r>
      <w:proofErr w:type="spellStart"/>
      <w:r w:rsidRPr="002C7B4E">
        <w:rPr>
          <w:sz w:val="18"/>
          <w:szCs w:val="22"/>
        </w:rPr>
        <w:t>Normal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end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of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execution</w:t>
      </w:r>
      <w:proofErr w:type="spellEnd"/>
      <w:r w:rsidRPr="002C7B4E">
        <w:rPr>
          <w:sz w:val="18"/>
          <w:szCs w:val="22"/>
        </w:rPr>
        <w:t>.</w:t>
      </w:r>
    </w:p>
    <w:p w14:paraId="351391A4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AC7122D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>PRIME TEST</w:t>
      </w:r>
    </w:p>
    <w:p w14:paraId="381AE163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52E4FE18" w14:textId="4736939F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       N        </w:t>
      </w:r>
      <w:proofErr w:type="spellStart"/>
      <w:r w:rsidRPr="002C7B4E">
        <w:rPr>
          <w:sz w:val="18"/>
          <w:szCs w:val="22"/>
        </w:rPr>
        <w:t>Pi</w:t>
      </w:r>
      <w:proofErr w:type="spellEnd"/>
      <w:r w:rsidRPr="002C7B4E">
        <w:rPr>
          <w:sz w:val="18"/>
          <w:szCs w:val="22"/>
        </w:rPr>
        <w:t xml:space="preserve">          Time</w:t>
      </w:r>
    </w:p>
    <w:p w14:paraId="085B46B8" w14:textId="082B3914" w:rsidR="00E0174A" w:rsidRPr="00E0174A" w:rsidRDefault="002C7B4E" w:rsidP="00E0174A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       </w:t>
      </w:r>
      <w:r w:rsidR="00E0174A" w:rsidRPr="00E0174A">
        <w:rPr>
          <w:sz w:val="18"/>
          <w:szCs w:val="22"/>
        </w:rPr>
        <w:t>5         3        0.000165</w:t>
      </w:r>
    </w:p>
    <w:p w14:paraId="1E7C6AB7" w14:textId="6B53E65A" w:rsidR="00E0174A" w:rsidRPr="00E0174A" w:rsidRDefault="00E0174A" w:rsidP="00E0174A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0174A">
        <w:rPr>
          <w:sz w:val="18"/>
          <w:szCs w:val="22"/>
        </w:rPr>
        <w:t xml:space="preserve">        50        15        0.000002</w:t>
      </w:r>
    </w:p>
    <w:p w14:paraId="4F3B8F8F" w14:textId="66A12776" w:rsidR="00E0174A" w:rsidRPr="00E0174A" w:rsidRDefault="00E0174A" w:rsidP="00E0174A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0174A">
        <w:rPr>
          <w:sz w:val="18"/>
          <w:szCs w:val="22"/>
        </w:rPr>
        <w:t xml:space="preserve">       500        95        0.000002</w:t>
      </w:r>
    </w:p>
    <w:p w14:paraId="700E600E" w14:textId="404604F8" w:rsidR="00E0174A" w:rsidRPr="00E0174A" w:rsidRDefault="00E0174A" w:rsidP="00E0174A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0174A">
        <w:rPr>
          <w:sz w:val="18"/>
          <w:szCs w:val="22"/>
        </w:rPr>
        <w:t xml:space="preserve">      5000       669        0.000010</w:t>
      </w:r>
    </w:p>
    <w:p w14:paraId="651481F8" w14:textId="0308F586" w:rsidR="00E0174A" w:rsidRPr="00E0174A" w:rsidRDefault="00E0174A" w:rsidP="00E0174A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0174A">
        <w:rPr>
          <w:sz w:val="18"/>
          <w:szCs w:val="22"/>
        </w:rPr>
        <w:t xml:space="preserve">     50000      5133        0.000204</w:t>
      </w:r>
    </w:p>
    <w:p w14:paraId="31EF6DC9" w14:textId="5ECB0366" w:rsidR="002C7B4E" w:rsidRPr="002C7B4E" w:rsidRDefault="00E0174A" w:rsidP="00E0174A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E0174A">
        <w:rPr>
          <w:sz w:val="18"/>
          <w:szCs w:val="22"/>
        </w:rPr>
        <w:t xml:space="preserve">    500000     41538        0.045692</w:t>
      </w:r>
    </w:p>
    <w:p w14:paraId="1F5BE98A" w14:textId="77777777" w:rsidR="00E0174A" w:rsidRDefault="00E0174A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9537E74" w14:textId="7D396EC8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>PRIME_TEST</w:t>
      </w:r>
    </w:p>
    <w:p w14:paraId="2326F817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</w:t>
      </w:r>
      <w:proofErr w:type="spellStart"/>
      <w:r w:rsidRPr="002C7B4E">
        <w:rPr>
          <w:sz w:val="18"/>
          <w:szCs w:val="22"/>
        </w:rPr>
        <w:t>Normal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end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of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execution</w:t>
      </w:r>
      <w:proofErr w:type="spellEnd"/>
      <w:r w:rsidRPr="002C7B4E">
        <w:rPr>
          <w:sz w:val="18"/>
          <w:szCs w:val="22"/>
        </w:rPr>
        <w:t>.</w:t>
      </w:r>
    </w:p>
    <w:p w14:paraId="5EE9DCE8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4CCC9EBA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>PRIME TEST</w:t>
      </w:r>
    </w:p>
    <w:p w14:paraId="60F2155E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32127720" w14:textId="7721177A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       N        </w:t>
      </w:r>
      <w:proofErr w:type="spellStart"/>
      <w:r w:rsidRPr="002C7B4E">
        <w:rPr>
          <w:sz w:val="18"/>
          <w:szCs w:val="22"/>
        </w:rPr>
        <w:t>Pi</w:t>
      </w:r>
      <w:proofErr w:type="spellEnd"/>
      <w:r w:rsidRPr="002C7B4E">
        <w:rPr>
          <w:sz w:val="18"/>
          <w:szCs w:val="22"/>
        </w:rPr>
        <w:t xml:space="preserve">          Time</w:t>
      </w:r>
    </w:p>
    <w:p w14:paraId="5E1F74E3" w14:textId="46A98F9B" w:rsidR="0053376D" w:rsidRPr="0053376D" w:rsidRDefault="002C7B4E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       </w:t>
      </w:r>
      <w:r w:rsidR="0053376D" w:rsidRPr="0053376D">
        <w:rPr>
          <w:sz w:val="18"/>
          <w:szCs w:val="22"/>
        </w:rPr>
        <w:t>1         0        0.000145</w:t>
      </w:r>
    </w:p>
    <w:p w14:paraId="1D7D0416" w14:textId="25939283" w:rsidR="0053376D" w:rsidRPr="0053376D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    4         2        0.000002</w:t>
      </w:r>
    </w:p>
    <w:p w14:paraId="3F910C82" w14:textId="17B955AC" w:rsidR="0053376D" w:rsidRPr="0053376D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   16         6        0.000002</w:t>
      </w:r>
    </w:p>
    <w:p w14:paraId="328A091C" w14:textId="424436D1" w:rsidR="0053376D" w:rsidRPr="0053376D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   64        18        0.000002</w:t>
      </w:r>
    </w:p>
    <w:p w14:paraId="46C4A97C" w14:textId="0BCE54EF" w:rsidR="0053376D" w:rsidRPr="0053376D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  256        54        0.000001</w:t>
      </w:r>
    </w:p>
    <w:p w14:paraId="78C7F560" w14:textId="6395DA08" w:rsidR="0053376D" w:rsidRPr="0053376D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 1024       172        0.000003</w:t>
      </w:r>
    </w:p>
    <w:p w14:paraId="41F48ED0" w14:textId="23DDE68C" w:rsidR="0053376D" w:rsidRPr="0053376D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 4096       564        0.000008</w:t>
      </w:r>
    </w:p>
    <w:p w14:paraId="4C4C9D99" w14:textId="14D27225" w:rsidR="0053376D" w:rsidRPr="0053376D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16384      1900        0.000046</w:t>
      </w:r>
    </w:p>
    <w:p w14:paraId="1E920114" w14:textId="3246C21C" w:rsidR="002C7B4E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53376D">
        <w:rPr>
          <w:sz w:val="18"/>
          <w:szCs w:val="22"/>
        </w:rPr>
        <w:t xml:space="preserve">     65536      6542        0.000306</w:t>
      </w:r>
    </w:p>
    <w:p w14:paraId="12CC2C07" w14:textId="77777777" w:rsidR="0053376D" w:rsidRPr="002C7B4E" w:rsidRDefault="0053376D" w:rsidP="0053376D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62402492" w14:textId="77777777" w:rsidR="002C7B4E" w:rsidRPr="002C7B4E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>PRIME_TEST</w:t>
      </w:r>
    </w:p>
    <w:p w14:paraId="6DD8C48F" w14:textId="51C7D9BE" w:rsidR="00EB6F41" w:rsidRDefault="002C7B4E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  <w:r w:rsidRPr="002C7B4E">
        <w:rPr>
          <w:sz w:val="18"/>
          <w:szCs w:val="22"/>
        </w:rPr>
        <w:t xml:space="preserve">  </w:t>
      </w:r>
      <w:proofErr w:type="spellStart"/>
      <w:r w:rsidRPr="002C7B4E">
        <w:rPr>
          <w:sz w:val="18"/>
          <w:szCs w:val="22"/>
        </w:rPr>
        <w:t>Normal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end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of</w:t>
      </w:r>
      <w:proofErr w:type="spellEnd"/>
      <w:r w:rsidRPr="002C7B4E">
        <w:rPr>
          <w:sz w:val="18"/>
          <w:szCs w:val="22"/>
        </w:rPr>
        <w:t xml:space="preserve"> </w:t>
      </w:r>
      <w:proofErr w:type="spellStart"/>
      <w:r w:rsidRPr="002C7B4E">
        <w:rPr>
          <w:sz w:val="18"/>
          <w:szCs w:val="22"/>
        </w:rPr>
        <w:t>execution</w:t>
      </w:r>
      <w:proofErr w:type="spellEnd"/>
      <w:r w:rsidRPr="002C7B4E">
        <w:rPr>
          <w:sz w:val="18"/>
          <w:szCs w:val="22"/>
        </w:rPr>
        <w:t>.</w:t>
      </w:r>
    </w:p>
    <w:p w14:paraId="2F5551E6" w14:textId="77777777" w:rsidR="0053376D" w:rsidRPr="00D063A5" w:rsidRDefault="0053376D" w:rsidP="002C7B4E">
      <w:pPr>
        <w:pStyle w:val="Programskikod"/>
        <w:pBdr>
          <w:right w:val="single" w:sz="4" w:space="1" w:color="auto"/>
        </w:pBdr>
        <w:spacing w:after="0"/>
        <w:rPr>
          <w:sz w:val="18"/>
          <w:szCs w:val="22"/>
        </w:rPr>
      </w:pPr>
    </w:p>
    <w:p w14:paraId="2FF99E1B" w14:textId="4E1C4A89" w:rsidR="00EB6F41" w:rsidRDefault="00EB6F41" w:rsidP="00EB6F41">
      <w:pPr>
        <w:pStyle w:val="Oznakaslike"/>
      </w:pPr>
      <w:r>
        <w:t xml:space="preserve">Kod </w:t>
      </w:r>
      <w:r w:rsidR="009A7F68">
        <w:t>5</w:t>
      </w:r>
      <w:r>
        <w:t xml:space="preserve">. </w:t>
      </w:r>
      <w:proofErr w:type="spellStart"/>
      <w:r>
        <w:t>modified_omp</w:t>
      </w:r>
      <w:proofErr w:type="spellEnd"/>
      <w:r>
        <w:t xml:space="preserve"> izvršavanje  </w:t>
      </w:r>
    </w:p>
    <w:p w14:paraId="16334AE7" w14:textId="77777777" w:rsidR="00EB6F41" w:rsidRDefault="00EB6F41" w:rsidP="00EB6F41">
      <w:pPr>
        <w:pStyle w:val="Osnovnitekst"/>
        <w:ind w:firstLine="0"/>
        <w:sectPr w:rsidR="00EB6F41" w:rsidSect="007979F8">
          <w:type w:val="continuous"/>
          <w:pgSz w:w="11906" w:h="16838" w:code="9"/>
          <w:pgMar w:top="1260" w:right="1134" w:bottom="1170" w:left="1134" w:header="709" w:footer="709" w:gutter="0"/>
          <w:cols w:num="2" w:space="708"/>
          <w:titlePg/>
          <w:docGrid w:linePitch="360"/>
        </w:sectPr>
      </w:pPr>
    </w:p>
    <w:p w14:paraId="78D19BE8" w14:textId="77777777" w:rsidR="00EB6F41" w:rsidRPr="00A9353C" w:rsidRDefault="00EB6F41" w:rsidP="00CC73D7">
      <w:pPr>
        <w:pStyle w:val="Osnovnitekst"/>
        <w:rPr>
          <w:color w:val="FF0000"/>
          <w:lang w:val="en-US"/>
        </w:rPr>
      </w:pPr>
    </w:p>
    <w:p w14:paraId="56A3175B" w14:textId="77777777" w:rsidR="00CC73D7" w:rsidRDefault="00CC73D7" w:rsidP="00CC73D7">
      <w:pPr>
        <w:pStyle w:val="IIInivonaslova-Odeljak"/>
      </w:pPr>
      <w:bookmarkStart w:id="18" w:name="_Toc119968709"/>
      <w:r>
        <w:t>Grafici ubrzanja</w:t>
      </w:r>
      <w:bookmarkEnd w:id="18"/>
    </w:p>
    <w:p w14:paraId="49C3E10A" w14:textId="6DFDD7F2" w:rsidR="00CC73D7" w:rsidRDefault="00A9353C" w:rsidP="00CC73D7">
      <w:pPr>
        <w:pStyle w:val="Osnovnitekst"/>
      </w:pPr>
      <w:r>
        <w:t xml:space="preserve">U nastavku se nalazi </w:t>
      </w:r>
      <w:proofErr w:type="spellStart"/>
      <w:r>
        <w:t>grafik</w:t>
      </w:r>
      <w:proofErr w:type="spellEnd"/>
      <w:r>
        <w:t xml:space="preserve"> poređenja ubrzanja modifikovane implementacije algoritma sa </w:t>
      </w:r>
      <w:proofErr w:type="spellStart"/>
      <w:r>
        <w:t>paralelizovanim</w:t>
      </w:r>
      <w:proofErr w:type="spellEnd"/>
      <w:r>
        <w:t xml:space="preserve"> modifikovanim algoritmom </w:t>
      </w:r>
      <w:r w:rsidR="00983244">
        <w:t xml:space="preserve">sa </w:t>
      </w:r>
      <w:r w:rsidR="00DE092B">
        <w:t>podrazumevanim na</w:t>
      </w:r>
      <w:r w:rsidR="00D4439D">
        <w:t>č</w:t>
      </w:r>
      <w:r w:rsidR="00DE092B">
        <w:t>inom raspore</w:t>
      </w:r>
      <w:r w:rsidR="00D4439D">
        <w:t>đ</w:t>
      </w:r>
      <w:r w:rsidR="00DE092B">
        <w:t>ivanja</w:t>
      </w:r>
    </w:p>
    <w:p w14:paraId="7A9D1472" w14:textId="130AF2C3" w:rsidR="00CC73D7" w:rsidRDefault="00885767" w:rsidP="00CC73D7">
      <w:pPr>
        <w:pStyle w:val="Osnovnitekst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0FDB0A" wp14:editId="33BB9BA0">
            <wp:extent cx="3619500" cy="2710336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195" cy="273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551E" w14:textId="08620CD8" w:rsidR="00CC73D7" w:rsidRDefault="00CC73D7" w:rsidP="00CC73D7">
      <w:pPr>
        <w:pStyle w:val="Natpis"/>
        <w:jc w:val="center"/>
        <w:rPr>
          <w:noProof/>
          <w:lang w:val="sr-Latn-CS"/>
        </w:rPr>
      </w:pPr>
      <w:r>
        <w:rPr>
          <w:noProof/>
          <w:lang w:val="sr-Latn-CS"/>
        </w:rPr>
        <w:t>Slika</w:t>
      </w:r>
      <w:r w:rsidRPr="00FD52EC">
        <w:rPr>
          <w:noProof/>
          <w:lang w:val="sr-Latn-CS"/>
        </w:rPr>
        <w:t xml:space="preserve"> </w:t>
      </w:r>
      <w:r w:rsidR="00B5673E">
        <w:rPr>
          <w:noProof/>
          <w:lang w:val="sr-Latn-CS"/>
        </w:rPr>
        <w:t>2</w:t>
      </w:r>
      <w:r w:rsidRPr="00FD52EC">
        <w:rPr>
          <w:noProof/>
          <w:lang w:val="sr-Latn-CS"/>
        </w:rPr>
        <w:t xml:space="preserve">. </w:t>
      </w:r>
      <w:r w:rsidR="00221BED">
        <w:rPr>
          <w:noProof/>
          <w:lang w:val="sr-Latn-CS"/>
        </w:rPr>
        <w:t>Grafik</w:t>
      </w:r>
      <w:r w:rsidR="00221BED" w:rsidRPr="00FD52EC">
        <w:rPr>
          <w:noProof/>
          <w:lang w:val="sr-Latn-CS"/>
        </w:rPr>
        <w:t xml:space="preserve"> </w:t>
      </w:r>
      <w:r w:rsidR="00221BED">
        <w:rPr>
          <w:noProof/>
          <w:lang w:val="sr-Latn-CS"/>
        </w:rPr>
        <w:t>zavisnosti</w:t>
      </w:r>
      <w:r w:rsidR="00221BED" w:rsidRPr="00FD52EC">
        <w:rPr>
          <w:noProof/>
          <w:lang w:val="sr-Latn-CS"/>
        </w:rPr>
        <w:t xml:space="preserve"> </w:t>
      </w:r>
      <w:r w:rsidR="00221BED">
        <w:rPr>
          <w:noProof/>
          <w:lang w:val="sr-Latn-CS"/>
        </w:rPr>
        <w:t>ubrzanja</w:t>
      </w:r>
      <w:r w:rsidR="00221BED" w:rsidRPr="00FD52EC">
        <w:rPr>
          <w:noProof/>
          <w:lang w:val="sr-Latn-CS"/>
        </w:rPr>
        <w:t xml:space="preserve"> </w:t>
      </w:r>
      <w:r w:rsidR="00221BED">
        <w:rPr>
          <w:noProof/>
          <w:lang w:val="sr-Latn-CS"/>
        </w:rPr>
        <w:t>osnovnog i modifikovanog koda za različit broj niti</w:t>
      </w:r>
    </w:p>
    <w:p w14:paraId="6B3AD939" w14:textId="7FE35B88" w:rsidR="00714980" w:rsidRDefault="00714980" w:rsidP="00714980">
      <w:pPr>
        <w:rPr>
          <w:lang w:val="sr-Latn-CS"/>
        </w:rPr>
      </w:pPr>
    </w:p>
    <w:p w14:paraId="2741A7FF" w14:textId="77777777" w:rsidR="006F6908" w:rsidRDefault="006F6908" w:rsidP="00714980">
      <w:pPr>
        <w:pStyle w:val="Natpis"/>
        <w:jc w:val="center"/>
        <w:rPr>
          <w:noProof/>
          <w:lang w:val="sr-Latn-CS"/>
        </w:rPr>
      </w:pPr>
    </w:p>
    <w:p w14:paraId="53D15C27" w14:textId="66E2D63C" w:rsidR="006F6908" w:rsidRPr="006F6908" w:rsidRDefault="006F6908" w:rsidP="006F6908">
      <w:pPr>
        <w:rPr>
          <w:lang w:val="sr-Latn-CS"/>
        </w:rPr>
        <w:sectPr w:rsidR="006F6908" w:rsidRPr="006F6908" w:rsidSect="00A2526F">
          <w:type w:val="continuous"/>
          <w:pgSz w:w="11906" w:h="16838" w:code="9"/>
          <w:pgMar w:top="1260" w:right="1134" w:bottom="1170" w:left="1134" w:header="709" w:footer="709" w:gutter="0"/>
          <w:cols w:space="708"/>
          <w:titlePg/>
          <w:docGrid w:linePitch="360"/>
        </w:sectPr>
      </w:pPr>
    </w:p>
    <w:p w14:paraId="47D7A6B1" w14:textId="06BCEB6D" w:rsidR="006F6908" w:rsidRDefault="006F6908" w:rsidP="00714980">
      <w:pPr>
        <w:pStyle w:val="Natpis"/>
        <w:jc w:val="center"/>
        <w:rPr>
          <w:noProof/>
          <w:lang w:val="sr-Latn-CS"/>
        </w:rPr>
      </w:pPr>
      <w:r>
        <w:rPr>
          <w:noProof/>
          <w:lang w:val="sr-Latn-CS"/>
        </w:rPr>
        <w:drawing>
          <wp:inline distT="0" distB="0" distL="0" distR="0" wp14:anchorId="18A06A53" wp14:editId="1B168C70">
            <wp:extent cx="3019425" cy="2264569"/>
            <wp:effectExtent l="0" t="0" r="0" b="254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565" cy="22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CD92" w14:textId="3CC843D7" w:rsidR="00213205" w:rsidRDefault="00714980" w:rsidP="00213205">
      <w:pPr>
        <w:pStyle w:val="Natpis"/>
        <w:jc w:val="center"/>
        <w:rPr>
          <w:noProof/>
          <w:lang w:val="sr-Latn-CS"/>
        </w:rPr>
      </w:pPr>
      <w:r>
        <w:rPr>
          <w:noProof/>
          <w:lang w:val="sr-Latn-CS"/>
        </w:rPr>
        <w:t>Slika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3</w:t>
      </w:r>
      <w:r w:rsidRPr="00FD52EC">
        <w:rPr>
          <w:noProof/>
          <w:lang w:val="sr-Latn-CS"/>
        </w:rPr>
        <w:t xml:space="preserve">. </w:t>
      </w:r>
      <w:r>
        <w:rPr>
          <w:noProof/>
          <w:lang w:val="sr-Latn-CS"/>
        </w:rPr>
        <w:t>Grafik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vremena izvršavanja nemodifikovanog koda na 8 niti za različite načine raspoređivanj</w:t>
      </w:r>
      <w:r w:rsidR="00213205">
        <w:rPr>
          <w:noProof/>
          <w:lang w:val="sr-Latn-CS"/>
        </w:rPr>
        <w:t>a</w:t>
      </w:r>
    </w:p>
    <w:p w14:paraId="04EB4BDD" w14:textId="553084CF" w:rsidR="006F6908" w:rsidRDefault="006F6908" w:rsidP="00714980">
      <w:pPr>
        <w:pStyle w:val="Natpis"/>
        <w:jc w:val="center"/>
        <w:rPr>
          <w:noProof/>
          <w:lang w:val="sr-Latn-CS"/>
        </w:rPr>
      </w:pPr>
      <w:r>
        <w:rPr>
          <w:noProof/>
          <w:lang w:val="sr-Latn-CS"/>
        </w:rPr>
        <w:drawing>
          <wp:inline distT="0" distB="0" distL="0" distR="0" wp14:anchorId="0601F4DD" wp14:editId="7B4D366C">
            <wp:extent cx="3048000" cy="2286000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187" cy="2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4678" w14:textId="5E9BFCC9" w:rsidR="00714980" w:rsidRPr="00714980" w:rsidRDefault="00B5673E" w:rsidP="00714980">
      <w:pPr>
        <w:pStyle w:val="Natpis"/>
        <w:jc w:val="center"/>
        <w:rPr>
          <w:noProof/>
          <w:lang w:val="sr-Latn-CS"/>
        </w:rPr>
      </w:pPr>
      <w:r>
        <w:rPr>
          <w:noProof/>
          <w:lang w:val="sr-Latn-CS"/>
        </w:rPr>
        <w:t>Slika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4</w:t>
      </w:r>
      <w:r w:rsidRPr="00FD52EC">
        <w:rPr>
          <w:noProof/>
          <w:lang w:val="sr-Latn-CS"/>
        </w:rPr>
        <w:t xml:space="preserve">. </w:t>
      </w:r>
      <w:r>
        <w:rPr>
          <w:noProof/>
          <w:lang w:val="sr-Latn-CS"/>
        </w:rPr>
        <w:t>Grafik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 xml:space="preserve">vremena izvršavanja modifikovanog koda </w:t>
      </w:r>
      <w:r w:rsidR="00714980">
        <w:rPr>
          <w:noProof/>
          <w:lang w:val="sr-Latn-CS"/>
        </w:rPr>
        <w:t>na 8 niti za različite načine raspoređivanja</w:t>
      </w:r>
    </w:p>
    <w:p w14:paraId="3DFAC589" w14:textId="77777777" w:rsidR="006F6908" w:rsidRDefault="006F6908" w:rsidP="00B5673E">
      <w:pPr>
        <w:rPr>
          <w:lang w:val="sr-Latn-CS"/>
        </w:rPr>
      </w:pPr>
    </w:p>
    <w:p w14:paraId="21C92CB2" w14:textId="77777777" w:rsidR="00204278" w:rsidRDefault="00204278" w:rsidP="00B5673E">
      <w:pPr>
        <w:rPr>
          <w:lang w:val="sr-Latn-CS"/>
        </w:rPr>
        <w:sectPr w:rsidR="00204278" w:rsidSect="00213205">
          <w:type w:val="continuous"/>
          <w:pgSz w:w="11906" w:h="16838" w:code="9"/>
          <w:pgMar w:top="1260" w:right="1134" w:bottom="1170" w:left="1134" w:header="709" w:footer="709" w:gutter="0"/>
          <w:cols w:num="2" w:space="206"/>
          <w:titlePg/>
          <w:docGrid w:linePitch="360"/>
        </w:sectPr>
      </w:pPr>
    </w:p>
    <w:p w14:paraId="149C5BE8" w14:textId="77777777" w:rsidR="00CC73D7" w:rsidRDefault="00CC73D7" w:rsidP="00CC73D7">
      <w:pPr>
        <w:pStyle w:val="IIInivonaslova-Odeljak"/>
        <w:rPr>
          <w:lang w:val="sr-Latn-RS"/>
        </w:rPr>
      </w:pPr>
      <w:bookmarkStart w:id="19" w:name="_Toc119968710"/>
      <w:r>
        <w:t xml:space="preserve">Diskusija dobijenih </w:t>
      </w:r>
      <w:proofErr w:type="spellStart"/>
      <w:r>
        <w:t>re</w:t>
      </w:r>
      <w:r>
        <w:rPr>
          <w:lang w:val="sr-Latn-RS"/>
        </w:rPr>
        <w:t>zultata</w:t>
      </w:r>
      <w:bookmarkEnd w:id="19"/>
      <w:proofErr w:type="spellEnd"/>
    </w:p>
    <w:p w14:paraId="600A9188" w14:textId="3E4CF772" w:rsidR="00D20672" w:rsidRDefault="00A9353C" w:rsidP="008E4C5D">
      <w:pPr>
        <w:pStyle w:val="Osnovnitekst"/>
        <w:rPr>
          <w:lang w:val="sr-Latn-RS"/>
        </w:rPr>
      </w:pPr>
      <w:r>
        <w:t>Dobijeni rezultati su konzistentni sa rezultatima sa ručnom podelom posla (problem 1),</w:t>
      </w:r>
      <w:r w:rsidR="00DA6EB8">
        <w:t xml:space="preserve"> tj</w:t>
      </w:r>
      <w:r>
        <w:t>.</w:t>
      </w:r>
      <w:r w:rsidR="006E0094">
        <w:t xml:space="preserve"> </w:t>
      </w:r>
      <w:r>
        <w:t xml:space="preserve"> </w:t>
      </w:r>
      <w:r w:rsidR="00204278">
        <w:t xml:space="preserve">nema značajnih </w:t>
      </w:r>
      <w:r w:rsidR="004B6054">
        <w:t xml:space="preserve">ubrzanja </w:t>
      </w:r>
      <w:r w:rsidR="007D531E">
        <w:t xml:space="preserve">zbog uvođenja </w:t>
      </w:r>
      <w:proofErr w:type="spellStart"/>
      <w:r w:rsidR="007D531E">
        <w:t>paralelizacije</w:t>
      </w:r>
      <w:proofErr w:type="spellEnd"/>
      <w:r w:rsidR="007D531E">
        <w:t xml:space="preserve">. </w:t>
      </w:r>
      <w:r w:rsidR="00D4439D">
        <w:t xml:space="preserve">Što se tiče tehnika raspoređivanja, nešto bolje se pokazuju </w:t>
      </w:r>
      <w:proofErr w:type="spellStart"/>
      <w:r w:rsidR="00D4439D">
        <w:t>static</w:t>
      </w:r>
      <w:proofErr w:type="spellEnd"/>
      <w:r w:rsidR="00D4439D">
        <w:t xml:space="preserve"> i </w:t>
      </w:r>
      <w:proofErr w:type="spellStart"/>
      <w:r w:rsidR="00D4439D">
        <w:t>guided</w:t>
      </w:r>
      <w:proofErr w:type="spellEnd"/>
      <w:r w:rsidR="2019778F">
        <w:t>.</w:t>
      </w:r>
    </w:p>
    <w:p w14:paraId="165618E2" w14:textId="6E4516F4" w:rsidR="00FE1673" w:rsidRDefault="00FE1673" w:rsidP="008E4C5D">
      <w:pPr>
        <w:pStyle w:val="Osnovnitekst"/>
        <w:rPr>
          <w:lang w:val="sr-Latn-RS"/>
        </w:rPr>
      </w:pPr>
      <w:r>
        <w:rPr>
          <w:lang w:val="sr-Latn-RS"/>
        </w:rPr>
        <w:br w:type="page"/>
      </w:r>
    </w:p>
    <w:p w14:paraId="56195114" w14:textId="6DB3D380" w:rsidR="00FE1673" w:rsidRPr="00E7161C" w:rsidRDefault="00FE1673" w:rsidP="00FE1673">
      <w:pPr>
        <w:pStyle w:val="Inivonaslova-Poglavlje"/>
      </w:pPr>
      <w:bookmarkStart w:id="20" w:name="_Toc119968711"/>
      <w:r>
        <w:rPr>
          <w:lang w:val="sr-Latn-RS"/>
        </w:rPr>
        <w:lastRenderedPageBreak/>
        <w:t xml:space="preserve">Problem 3 - </w:t>
      </w:r>
      <w:proofErr w:type="spellStart"/>
      <w:r>
        <w:rPr>
          <w:lang w:val="sr-Latn-RS"/>
        </w:rPr>
        <w:t>Feyman</w:t>
      </w:r>
      <w:bookmarkEnd w:id="20"/>
      <w:proofErr w:type="spellEnd"/>
    </w:p>
    <w:p w14:paraId="24484D99" w14:textId="77777777" w:rsidR="00FE1673" w:rsidRDefault="00FE1673" w:rsidP="00FE1673">
      <w:pPr>
        <w:pStyle w:val="IInivonaslova-Potpoglavlje"/>
      </w:pPr>
      <w:bookmarkStart w:id="21" w:name="_Toc119968712"/>
      <w:r>
        <w:t>Tekst problema</w:t>
      </w:r>
      <w:bookmarkEnd w:id="21"/>
    </w:p>
    <w:p w14:paraId="6B8E888C" w14:textId="362B6BE3" w:rsidR="00FE1673" w:rsidRDefault="00E50AC2" w:rsidP="008E4C5D">
      <w:pPr>
        <w:pStyle w:val="Osnovnitekst"/>
      </w:pPr>
      <w:proofErr w:type="spellStart"/>
      <w:r>
        <w:t>Paralelizovati</w:t>
      </w:r>
      <w:proofErr w:type="spellEnd"/>
      <w:r>
        <w:t xml:space="preserve"> program koji vrši izračunavanje 3D </w:t>
      </w:r>
      <w:proofErr w:type="spellStart"/>
      <w:r>
        <w:t>Poasonove</w:t>
      </w:r>
      <w:proofErr w:type="spellEnd"/>
      <w:r>
        <w:t xml:space="preserve"> jednačine korišćenjem </w:t>
      </w:r>
      <w:r>
        <w:br/>
      </w:r>
      <w:proofErr w:type="spellStart"/>
      <w:r>
        <w:t>Feyman-Kac</w:t>
      </w:r>
      <w:proofErr w:type="spellEnd"/>
      <w:r>
        <w:t xml:space="preserve"> algoritma. Algoritam stohastički računa rešenje parcijalne diferencijalne jednačine krenuvši N puta iz različitih tačaka domena. Tačke se kreću po nasumičnim putanjama i prilikom izlaska iz granica domena kretanje se zaustavlja računajući dužinu puta do izlaska. Proces se ponavlja za svih N tačaka i konačno </w:t>
      </w:r>
      <w:proofErr w:type="spellStart"/>
      <w:r>
        <w:t>aproksimira</w:t>
      </w:r>
      <w:proofErr w:type="spellEnd"/>
      <w:r>
        <w:t xml:space="preserve"> rešenje jednačine. Program se nalazi u datoteci </w:t>
      </w:r>
      <w:proofErr w:type="spellStart"/>
      <w:r>
        <w:t>feyman.c</w:t>
      </w:r>
      <w:proofErr w:type="spellEnd"/>
      <w:r>
        <w:t xml:space="preserve"> u arhivi koja je priložena uz ovaj dokument. Program testirati sa parametrima koji su dati u datoteci </w:t>
      </w:r>
      <w:proofErr w:type="spellStart"/>
      <w:r>
        <w:t>run</w:t>
      </w:r>
      <w:proofErr w:type="spellEnd"/>
      <w:r>
        <w:t>. [1, N]</w:t>
      </w:r>
    </w:p>
    <w:p w14:paraId="7983080D" w14:textId="77777777" w:rsidR="00E50AC2" w:rsidRDefault="00E50AC2" w:rsidP="00E50AC2">
      <w:pPr>
        <w:pStyle w:val="IInivonaslova-Potpoglavlje"/>
      </w:pPr>
      <w:bookmarkStart w:id="22" w:name="_Toc119968713"/>
      <w:r>
        <w:t xml:space="preserve">Delovi koje treba </w:t>
      </w:r>
      <w:proofErr w:type="spellStart"/>
      <w:r>
        <w:t>paralelizovati</w:t>
      </w:r>
      <w:bookmarkEnd w:id="22"/>
      <w:proofErr w:type="spellEnd"/>
    </w:p>
    <w:p w14:paraId="32D8D023" w14:textId="77777777" w:rsidR="00E50AC2" w:rsidRDefault="00E50AC2" w:rsidP="00E50AC2">
      <w:pPr>
        <w:pStyle w:val="IIInivonaslova-Odeljak"/>
      </w:pPr>
      <w:bookmarkStart w:id="23" w:name="_Toc119968714"/>
      <w:r>
        <w:t>Diskusija</w:t>
      </w:r>
      <w:bookmarkEnd w:id="23"/>
      <w:r>
        <w:t xml:space="preserve"> </w:t>
      </w:r>
    </w:p>
    <w:p w14:paraId="08BB3159" w14:textId="0B14B230" w:rsidR="690A3614" w:rsidRDefault="690A3614" w:rsidP="59311BB3">
      <w:pPr>
        <w:pStyle w:val="Osnovnitekst"/>
      </w:pPr>
      <w:r>
        <w:t xml:space="preserve">Glavna mesta koja treba uočiti prilikom </w:t>
      </w:r>
      <w:proofErr w:type="spellStart"/>
      <w:r>
        <w:t>paralelizacija</w:t>
      </w:r>
      <w:proofErr w:type="spellEnd"/>
      <w:r>
        <w:t xml:space="preserve"> bilo kog koda jesu </w:t>
      </w:r>
      <w:proofErr w:type="spellStart"/>
      <w:r>
        <w:t>for</w:t>
      </w:r>
      <w:proofErr w:type="spellEnd"/>
      <w:r>
        <w:t xml:space="preserve"> petlje. U ovom slučaju se one pojavljuju 4 puta i sve se mogu </w:t>
      </w:r>
      <w:proofErr w:type="spellStart"/>
      <w:r>
        <w:t>paral</w:t>
      </w:r>
      <w:r w:rsidR="16826C33">
        <w:t>elizovati</w:t>
      </w:r>
      <w:proofErr w:type="spellEnd"/>
      <w:r w:rsidR="16826C33">
        <w:t xml:space="preserve">. Prve tri petlje koje se koriste za inicijalizaciju tačaka x, y i z, s’ tim da </w:t>
      </w:r>
      <w:r w:rsidR="1FD547C2">
        <w:t xml:space="preserve">se </w:t>
      </w:r>
      <w:r w:rsidR="1713E1F5">
        <w:t xml:space="preserve">takođe može izvršiti reorganizacija početnog koda </w:t>
      </w:r>
      <w:r w:rsidR="425BA125">
        <w:t xml:space="preserve">tako što se sama inicijalizacija svih tačaka postavi unutar treće petlje, </w:t>
      </w:r>
      <w:r w:rsidR="1713E1F5">
        <w:t xml:space="preserve">da bi se mogla iskoristiti klauzula </w:t>
      </w:r>
      <w:proofErr w:type="spellStart"/>
      <w:r w:rsidR="1713E1F5" w:rsidRPr="0591165B">
        <w:rPr>
          <w:i/>
          <w:iCs/>
        </w:rPr>
        <w:t>collapse</w:t>
      </w:r>
      <w:proofErr w:type="spellEnd"/>
      <w:r w:rsidR="1713E1F5" w:rsidRPr="0591165B">
        <w:rPr>
          <w:i/>
          <w:iCs/>
        </w:rPr>
        <w:t>(</w:t>
      </w:r>
      <w:r w:rsidR="1713E1F5" w:rsidRPr="6126C4DC">
        <w:rPr>
          <w:i/>
          <w:iCs/>
        </w:rPr>
        <w:t>3</w:t>
      </w:r>
      <w:r w:rsidR="1713E1F5" w:rsidRPr="387687EE">
        <w:rPr>
          <w:i/>
          <w:iCs/>
        </w:rPr>
        <w:t>)</w:t>
      </w:r>
      <w:r w:rsidR="5BA3F03D" w:rsidRPr="387687EE">
        <w:rPr>
          <w:i/>
          <w:iCs/>
        </w:rPr>
        <w:t>,</w:t>
      </w:r>
      <w:r w:rsidR="5BA3F03D" w:rsidRPr="387687EE">
        <w:rPr>
          <w:i/>
          <w:iCs/>
        </w:rPr>
        <w:t xml:space="preserve"> </w:t>
      </w:r>
      <w:r w:rsidR="5BA3F03D" w:rsidRPr="7EF60644">
        <w:t xml:space="preserve">što </w:t>
      </w:r>
      <w:r w:rsidR="5BA3F03D" w:rsidRPr="3B43EC91">
        <w:t xml:space="preserve">inače predstavlja </w:t>
      </w:r>
      <w:r w:rsidR="5BA3F03D" w:rsidRPr="17ACDF9B">
        <w:t>dobru praksu</w:t>
      </w:r>
      <w:r w:rsidR="6E6F1CF9" w:rsidRPr="17ACDF9B">
        <w:t>.</w:t>
      </w:r>
      <w:r w:rsidR="1BE75318" w:rsidRPr="17ACDF9B">
        <w:t xml:space="preserve"> </w:t>
      </w:r>
      <w:r w:rsidR="5E510BA9" w:rsidRPr="3DF107FD">
        <w:t xml:space="preserve">Posebna </w:t>
      </w:r>
      <w:r w:rsidR="5E510BA9" w:rsidRPr="0F3070BD">
        <w:t xml:space="preserve">pažnja se </w:t>
      </w:r>
      <w:r w:rsidR="5E510BA9" w:rsidRPr="1986B67F">
        <w:t xml:space="preserve">mora obratiti i na </w:t>
      </w:r>
      <w:r w:rsidR="5E510BA9" w:rsidRPr="4B39601A">
        <w:t xml:space="preserve">varijablu </w:t>
      </w:r>
      <w:proofErr w:type="spellStart"/>
      <w:r w:rsidR="5E510BA9" w:rsidRPr="6E8B7621">
        <w:rPr>
          <w:i/>
          <w:iCs/>
        </w:rPr>
        <w:t>seed</w:t>
      </w:r>
      <w:proofErr w:type="spellEnd"/>
      <w:r w:rsidR="5E510BA9" w:rsidRPr="6E8B7621">
        <w:t xml:space="preserve">,  koja </w:t>
      </w:r>
      <w:r w:rsidR="5E510BA9" w:rsidRPr="58C6AF26">
        <w:t xml:space="preserve">se koristi </w:t>
      </w:r>
      <w:r w:rsidR="5E510BA9" w:rsidRPr="352FA230">
        <w:t>prilikom simulacije</w:t>
      </w:r>
      <w:r w:rsidR="1BE75318" w:rsidRPr="352FA230">
        <w:t xml:space="preserve"> </w:t>
      </w:r>
      <w:r w:rsidR="5E510BA9" w:rsidRPr="7BD3CE3E">
        <w:t xml:space="preserve">stohastičkog </w:t>
      </w:r>
      <w:r w:rsidR="5E510BA9" w:rsidRPr="1F25E446">
        <w:t>okruženja.</w:t>
      </w:r>
      <w:r w:rsidR="1BE75318" w:rsidRPr="1F25E446">
        <w:t xml:space="preserve"> </w:t>
      </w:r>
      <w:r w:rsidR="5D08AA87" w:rsidRPr="173AEB2A">
        <w:t xml:space="preserve">Ukoliko bi ona bila deklarisana kao </w:t>
      </w:r>
      <w:proofErr w:type="spellStart"/>
      <w:r w:rsidR="5D08AA87" w:rsidRPr="173AEB2A">
        <w:t>private</w:t>
      </w:r>
      <w:proofErr w:type="spellEnd"/>
      <w:r w:rsidR="5D08AA87" w:rsidRPr="173AEB2A">
        <w:t xml:space="preserve"> promenljiva, sve niti bi redom generisale iste nasumične brojeve</w:t>
      </w:r>
      <w:r w:rsidR="42362B87" w:rsidRPr="173AEB2A">
        <w:t xml:space="preserve"> što bi </w:t>
      </w:r>
      <w:r w:rsidR="7B2434E0">
        <w:t>moglo da utiče na konvergenciju, dok ukoliko bi ona bila deklarisana kao</w:t>
      </w:r>
      <w:r w:rsidR="6EFAE01E">
        <w:t xml:space="preserve"> </w:t>
      </w:r>
      <w:proofErr w:type="spellStart"/>
      <w:r w:rsidR="6EFAE01E">
        <w:t>shared</w:t>
      </w:r>
      <w:proofErr w:type="spellEnd"/>
      <w:r w:rsidR="6EFAE01E">
        <w:t xml:space="preserve">, </w:t>
      </w:r>
      <w:proofErr w:type="spellStart"/>
      <w:r w:rsidR="6EFAE01E">
        <w:t>mora</w:t>
      </w:r>
      <w:r w:rsidR="3CC4129E">
        <w:t>se</w:t>
      </w:r>
      <w:proofErr w:type="spellEnd"/>
      <w:r w:rsidR="3CC4129E">
        <w:t xml:space="preserve"> uvede nekakva vrsta međusobnog isključenja, što bi uticalo na brzinu izvršavanja. Ovaj problem smo rešili tako što smo </w:t>
      </w:r>
      <w:proofErr w:type="spellStart"/>
      <w:r w:rsidR="3CC4129E" w:rsidRPr="00F7308B">
        <w:rPr>
          <w:i/>
          <w:iCs/>
        </w:rPr>
        <w:t>seed</w:t>
      </w:r>
      <w:proofErr w:type="spellEnd"/>
      <w:r w:rsidR="3CC4129E">
        <w:t xml:space="preserve"> </w:t>
      </w:r>
      <w:r w:rsidR="3CC4129E" w:rsidRPr="00F7308B">
        <w:t xml:space="preserve">varijablu </w:t>
      </w:r>
      <w:r w:rsidR="3CC4129E">
        <w:t xml:space="preserve">deklarisali kao </w:t>
      </w:r>
      <w:proofErr w:type="spellStart"/>
      <w:r w:rsidR="3CC4129E" w:rsidRPr="00B2399C">
        <w:t>private</w:t>
      </w:r>
      <w:proofErr w:type="spellEnd"/>
      <w:r w:rsidR="3CC4129E" w:rsidRPr="00B2399C">
        <w:t xml:space="preserve">, </w:t>
      </w:r>
      <w:r w:rsidR="3CC4129E" w:rsidRPr="6D9A8E0C">
        <w:t>s</w:t>
      </w:r>
      <w:r w:rsidR="51F1A25B" w:rsidRPr="6D9A8E0C">
        <w:t xml:space="preserve">’ tim što svaka nit </w:t>
      </w:r>
      <w:r w:rsidR="51F1A25B" w:rsidRPr="6D9A8E0C">
        <w:t xml:space="preserve">dobija </w:t>
      </w:r>
      <w:r w:rsidR="51F1A25B" w:rsidRPr="7DD4F884">
        <w:t xml:space="preserve">drugačiju početnu vrednost varijable u zavisnosti od svog </w:t>
      </w:r>
      <w:proofErr w:type="spellStart"/>
      <w:r w:rsidR="51F1A25B" w:rsidRPr="7DD4F884">
        <w:t>id</w:t>
      </w:r>
      <w:proofErr w:type="spellEnd"/>
      <w:r w:rsidR="51F1A25B" w:rsidRPr="7DD4F884">
        <w:t>-a</w:t>
      </w:r>
      <w:r w:rsidR="4FEACDF5" w:rsidRPr="05961C48">
        <w:t>,</w:t>
      </w:r>
      <w:r w:rsidR="4FEACDF5" w:rsidRPr="05961C48">
        <w:t xml:space="preserve"> čime zadržavamo semantiku nasumičnih brojeva i izbegavamo </w:t>
      </w:r>
      <w:r w:rsidR="2E876016">
        <w:t>usporavanje koda uvođenjem međusobnog isključenja</w:t>
      </w:r>
      <w:r w:rsidR="51F1A25B">
        <w:t>.</w:t>
      </w:r>
    </w:p>
    <w:p w14:paraId="4BF3B992" w14:textId="77777777" w:rsidR="00E50AC2" w:rsidRDefault="00E50AC2" w:rsidP="00E50AC2">
      <w:pPr>
        <w:pStyle w:val="IIInivonaslova-Odeljak"/>
      </w:pPr>
      <w:bookmarkStart w:id="24" w:name="_Toc119968715"/>
      <w:r>
        <w:t xml:space="preserve">Način </w:t>
      </w:r>
      <w:proofErr w:type="spellStart"/>
      <w:r>
        <w:t>paralelizacije</w:t>
      </w:r>
      <w:bookmarkEnd w:id="24"/>
      <w:proofErr w:type="spellEnd"/>
    </w:p>
    <w:p w14:paraId="6022F6EB" w14:textId="3236C50D" w:rsidR="00E50AC2" w:rsidRPr="008C6536" w:rsidRDefault="00E50AC2" w:rsidP="00E50AC2">
      <w:pPr>
        <w:pStyle w:val="Osnovnitekst"/>
        <w:rPr>
          <w:i/>
        </w:rPr>
      </w:pPr>
      <w:proofErr w:type="spellStart"/>
      <w:r>
        <w:t>Paralelizacija</w:t>
      </w:r>
      <w:proofErr w:type="spellEnd"/>
      <w:r>
        <w:t xml:space="preserve"> se u ovom problemu izvodi koristeći </w:t>
      </w:r>
      <w:proofErr w:type="spellStart"/>
      <w:r>
        <w:t>worksharing</w:t>
      </w:r>
      <w:proofErr w:type="spellEnd"/>
      <w:r>
        <w:t xml:space="preserve"> direktivu </w:t>
      </w:r>
      <w:proofErr w:type="spellStart"/>
      <w:r>
        <w:t>for</w:t>
      </w:r>
      <w:proofErr w:type="spellEnd"/>
      <w:r>
        <w:t xml:space="preserve">. </w:t>
      </w:r>
      <w:r w:rsidR="530C9DDE">
        <w:t xml:space="preserve">Kao što je prethodno navedeno, kod je reorganizovan na taj način da bi se mogla iskoristiti klauzula </w:t>
      </w:r>
      <w:proofErr w:type="spellStart"/>
      <w:r w:rsidR="530C9DDE" w:rsidRPr="26052FBC">
        <w:rPr>
          <w:i/>
          <w:iCs/>
        </w:rPr>
        <w:t>collapse</w:t>
      </w:r>
      <w:proofErr w:type="spellEnd"/>
      <w:r w:rsidR="530C9DDE" w:rsidRPr="26052FBC">
        <w:rPr>
          <w:i/>
          <w:iCs/>
        </w:rPr>
        <w:t>(3</w:t>
      </w:r>
      <w:r w:rsidR="530C9DDE" w:rsidRPr="26052FBC">
        <w:t>) za prve tri petlje</w:t>
      </w:r>
      <w:r w:rsidRPr="26052FBC">
        <w:t xml:space="preserve">. </w:t>
      </w:r>
      <w:r w:rsidR="4D07CB62" w:rsidRPr="26052FBC">
        <w:t xml:space="preserve">Problem deljenog </w:t>
      </w:r>
      <w:proofErr w:type="spellStart"/>
      <w:r w:rsidR="4D07CB62" w:rsidRPr="26052FBC">
        <w:rPr>
          <w:i/>
          <w:iCs/>
        </w:rPr>
        <w:t>seed</w:t>
      </w:r>
      <w:proofErr w:type="spellEnd"/>
      <w:r w:rsidR="4D07CB62" w:rsidRPr="26052FBC">
        <w:rPr>
          <w:i/>
          <w:iCs/>
        </w:rPr>
        <w:t xml:space="preserve">-a </w:t>
      </w:r>
      <w:r w:rsidR="4D07CB62" w:rsidRPr="26052FBC">
        <w:t>je rešen kao što je gore napisano, konkretno oduzimanjem</w:t>
      </w:r>
      <w:r w:rsidR="4D07CB62" w:rsidRPr="26052FBC">
        <w:t xml:space="preserve"> </w:t>
      </w:r>
      <w:proofErr w:type="spellStart"/>
      <w:r w:rsidR="4D07CB62" w:rsidRPr="26052FBC">
        <w:t>id</w:t>
      </w:r>
      <w:proofErr w:type="spellEnd"/>
      <w:r w:rsidR="4D07CB62" w:rsidRPr="26052FBC">
        <w:t xml:space="preserve">-ja niti </w:t>
      </w:r>
      <w:proofErr w:type="spellStart"/>
      <w:r w:rsidR="4D07CB62" w:rsidRPr="26052FBC">
        <w:t>niti</w:t>
      </w:r>
      <w:proofErr w:type="spellEnd"/>
      <w:r w:rsidR="4D07CB62" w:rsidRPr="26052FBC">
        <w:t xml:space="preserve"> </w:t>
      </w:r>
      <w:r w:rsidR="4D07CB62" w:rsidRPr="65003174">
        <w:t xml:space="preserve">od početne vrednosti 123456789 pozivom funkcije </w:t>
      </w:r>
      <w:proofErr w:type="spellStart"/>
      <w:r w:rsidR="4D07CB62" w:rsidRPr="65003174">
        <w:rPr>
          <w:i/>
          <w:iCs/>
        </w:rPr>
        <w:t>omp_get_</w:t>
      </w:r>
      <w:r w:rsidR="4D07CB62" w:rsidRPr="753A9BEC">
        <w:rPr>
          <w:i/>
          <w:iCs/>
        </w:rPr>
        <w:t>thre</w:t>
      </w:r>
      <w:r w:rsidR="2035DC4A" w:rsidRPr="753A9BEC">
        <w:rPr>
          <w:i/>
          <w:iCs/>
        </w:rPr>
        <w:t>ad_num</w:t>
      </w:r>
      <w:proofErr w:type="spellEnd"/>
      <w:r w:rsidR="2035DC4A" w:rsidRPr="27F3D7E4">
        <w:rPr>
          <w:i/>
          <w:iCs/>
        </w:rPr>
        <w:t>()</w:t>
      </w:r>
      <w:r w:rsidR="2035DC4A" w:rsidRPr="27F3D7E4">
        <w:t xml:space="preserve">. </w:t>
      </w:r>
      <w:r w:rsidR="2035DC4A" w:rsidRPr="58494F19">
        <w:t xml:space="preserve">Varijable </w:t>
      </w:r>
      <w:proofErr w:type="spellStart"/>
      <w:r w:rsidR="2035DC4A" w:rsidRPr="4DAE1268">
        <w:rPr>
          <w:i/>
          <w:iCs/>
        </w:rPr>
        <w:t>err</w:t>
      </w:r>
      <w:proofErr w:type="spellEnd"/>
      <w:r w:rsidR="4F87E94C" w:rsidRPr="271A3C61">
        <w:t>,</w:t>
      </w:r>
      <w:r w:rsidR="4F87E94C" w:rsidRPr="5161C030">
        <w:t xml:space="preserve"> </w:t>
      </w:r>
      <w:proofErr w:type="spellStart"/>
      <w:r w:rsidR="4F87E94C" w:rsidRPr="20C7520C">
        <w:rPr>
          <w:i/>
          <w:iCs/>
        </w:rPr>
        <w:t>n_</w:t>
      </w:r>
      <w:r w:rsidR="4F87E94C" w:rsidRPr="162C155B">
        <w:rPr>
          <w:i/>
          <w:iCs/>
        </w:rPr>
        <w:t>inside</w:t>
      </w:r>
      <w:proofErr w:type="spellEnd"/>
      <w:r w:rsidR="4F87E94C" w:rsidRPr="676B7E1A">
        <w:rPr>
          <w:i/>
          <w:iCs/>
        </w:rPr>
        <w:t>,</w:t>
      </w:r>
      <w:r w:rsidR="4F87E94C" w:rsidRPr="74B3D637">
        <w:rPr>
          <w:i/>
          <w:iCs/>
        </w:rPr>
        <w:t xml:space="preserve"> </w:t>
      </w:r>
      <w:proofErr w:type="spellStart"/>
      <w:r w:rsidR="4F87E94C" w:rsidRPr="470B7A6E">
        <w:rPr>
          <w:i/>
          <w:iCs/>
        </w:rPr>
        <w:t>wt</w:t>
      </w:r>
      <w:proofErr w:type="spellEnd"/>
      <w:r w:rsidR="4F87E94C" w:rsidRPr="470B7A6E">
        <w:rPr>
          <w:i/>
          <w:iCs/>
        </w:rPr>
        <w:t xml:space="preserve"> </w:t>
      </w:r>
      <w:r w:rsidR="4F87E94C" w:rsidRPr="470B7A6E">
        <w:t xml:space="preserve">i </w:t>
      </w:r>
      <w:proofErr w:type="spellStart"/>
      <w:r w:rsidR="4F87E94C" w:rsidRPr="031469CC">
        <w:rPr>
          <w:i/>
          <w:iCs/>
        </w:rPr>
        <w:t>steps</w:t>
      </w:r>
      <w:proofErr w:type="spellEnd"/>
      <w:r w:rsidR="4F87E94C" w:rsidRPr="031469CC">
        <w:t xml:space="preserve"> </w:t>
      </w:r>
      <w:r w:rsidR="4F87E94C" w:rsidRPr="5EAA184D">
        <w:t xml:space="preserve">su deklarisane kao redukcione </w:t>
      </w:r>
      <w:r w:rsidR="4F87E94C" w:rsidRPr="48E55152">
        <w:t xml:space="preserve">varijable </w:t>
      </w:r>
      <w:r w:rsidR="4F87E94C" w:rsidRPr="105CC1E9">
        <w:t xml:space="preserve">sa operacijom </w:t>
      </w:r>
      <w:r w:rsidR="4F87E94C" w:rsidRPr="1DA51A06">
        <w:t xml:space="preserve">+, uzimajući u obzir način </w:t>
      </w:r>
      <w:r w:rsidR="4F87E94C" w:rsidRPr="6EE482C5">
        <w:t xml:space="preserve">na koje se oni </w:t>
      </w:r>
      <w:r w:rsidR="4F87E94C" w:rsidRPr="123698CD">
        <w:t xml:space="preserve">računaju i </w:t>
      </w:r>
      <w:r w:rsidR="4F87E94C" w:rsidRPr="3588AED4">
        <w:t xml:space="preserve">da bi se </w:t>
      </w:r>
      <w:r w:rsidR="4F87E94C" w:rsidRPr="037EB85D">
        <w:t>izbeg</w:t>
      </w:r>
      <w:r w:rsidR="2D0C3FF6" w:rsidRPr="037EB85D">
        <w:t xml:space="preserve">ao </w:t>
      </w:r>
      <w:r w:rsidR="2D0C3FF6" w:rsidRPr="505E55FD">
        <w:t xml:space="preserve">problem </w:t>
      </w:r>
      <w:r w:rsidR="2D0C3FF6" w:rsidRPr="45C3194C">
        <w:t xml:space="preserve">međusobnog isključenja u </w:t>
      </w:r>
      <w:r w:rsidR="2D0C3FF6" w:rsidRPr="69152F53">
        <w:t xml:space="preserve">slučaju da su </w:t>
      </w:r>
      <w:r w:rsidR="2D0C3FF6" w:rsidRPr="3A549813">
        <w:t xml:space="preserve">one ostale </w:t>
      </w:r>
      <w:proofErr w:type="spellStart"/>
      <w:r w:rsidR="2D0C3FF6" w:rsidRPr="3A549813">
        <w:t>shared</w:t>
      </w:r>
      <w:proofErr w:type="spellEnd"/>
      <w:r w:rsidR="2D0C3FF6" w:rsidRPr="2FB95B62">
        <w:t>.</w:t>
      </w:r>
      <w:r w:rsidR="4F87E94C" w:rsidRPr="3A549813">
        <w:t xml:space="preserve"> </w:t>
      </w:r>
      <w:r w:rsidR="11C4A45C" w:rsidRPr="17A8C912">
        <w:t xml:space="preserve">Pošto imamo slučaj </w:t>
      </w:r>
      <w:r w:rsidR="7DE8913B">
        <w:t xml:space="preserve">ponovnog poziva </w:t>
      </w:r>
      <w:proofErr w:type="spellStart"/>
      <w:r w:rsidR="7DE8913B" w:rsidRPr="4C8FAFD3">
        <w:rPr>
          <w:i/>
          <w:iCs/>
        </w:rPr>
        <w:t>parallel</w:t>
      </w:r>
      <w:proofErr w:type="spellEnd"/>
      <w:r w:rsidR="7DE8913B" w:rsidRPr="4C8FAFD3">
        <w:rPr>
          <w:i/>
          <w:iCs/>
        </w:rPr>
        <w:t xml:space="preserve"> </w:t>
      </w:r>
      <w:r w:rsidR="7DE8913B" w:rsidRPr="4C8FAFD3">
        <w:t>direktive</w:t>
      </w:r>
      <w:r w:rsidR="11C4A45C" w:rsidRPr="019F0B28">
        <w:t xml:space="preserve"> </w:t>
      </w:r>
      <w:proofErr w:type="spellStart"/>
      <w:r w:rsidR="11C4A45C" w:rsidRPr="019F0B28">
        <w:t>prikom</w:t>
      </w:r>
      <w:proofErr w:type="spellEnd"/>
      <w:r w:rsidR="11C4A45C" w:rsidRPr="39E2A3A2">
        <w:t xml:space="preserve"> </w:t>
      </w:r>
      <w:proofErr w:type="spellStart"/>
      <w:r w:rsidR="11C4A45C" w:rsidRPr="48433736">
        <w:t>paralelizovanja</w:t>
      </w:r>
      <w:proofErr w:type="spellEnd"/>
      <w:r w:rsidR="11C4A45C" w:rsidRPr="48433736">
        <w:t xml:space="preserve"> </w:t>
      </w:r>
      <w:r w:rsidR="11C4A45C" w:rsidRPr="6B954D3D">
        <w:t xml:space="preserve">4. </w:t>
      </w:r>
      <w:r w:rsidR="11C4A45C" w:rsidRPr="260C84CF">
        <w:lastRenderedPageBreak/>
        <w:t xml:space="preserve">petlje, </w:t>
      </w:r>
      <w:r w:rsidR="477ECFA5">
        <w:t>pre</w:t>
      </w:r>
      <w:r w:rsidR="11C4A45C">
        <w:t xml:space="preserve"> </w:t>
      </w:r>
      <w:r w:rsidR="11C4A45C" w:rsidRPr="260C84CF">
        <w:t xml:space="preserve">bilo koje direktive smo pozvali funkciju </w:t>
      </w:r>
      <w:proofErr w:type="spellStart"/>
      <w:r w:rsidR="11C4A45C" w:rsidRPr="260C84CF">
        <w:rPr>
          <w:i/>
          <w:iCs/>
        </w:rPr>
        <w:t>omp_</w:t>
      </w:r>
      <w:r w:rsidR="6200A2E8" w:rsidRPr="260C84CF">
        <w:rPr>
          <w:i/>
          <w:iCs/>
        </w:rPr>
        <w:t>set_nested</w:t>
      </w:r>
      <w:proofErr w:type="spellEnd"/>
      <w:r w:rsidR="6200A2E8" w:rsidRPr="260C84CF">
        <w:rPr>
          <w:i/>
          <w:iCs/>
        </w:rPr>
        <w:t>(1</w:t>
      </w:r>
      <w:r w:rsidR="0AE582AC" w:rsidRPr="7E5A85AC">
        <w:rPr>
          <w:i/>
          <w:iCs/>
        </w:rPr>
        <w:t>)</w:t>
      </w:r>
      <w:r w:rsidR="71122D8F" w:rsidRPr="7E5A85AC">
        <w:rPr>
          <w:i/>
          <w:iCs/>
        </w:rPr>
        <w:t xml:space="preserve">, </w:t>
      </w:r>
      <w:r w:rsidR="71122D8F" w:rsidRPr="7E5A85AC">
        <w:t xml:space="preserve">čime smo </w:t>
      </w:r>
      <w:r w:rsidR="0D4FB72C" w:rsidRPr="4C8FAFD3">
        <w:t xml:space="preserve">naznačili prevodiocu da omogući </w:t>
      </w:r>
      <w:r w:rsidR="0D4FB72C" w:rsidRPr="7D2A1DF7">
        <w:t>ugnježdeni paralelizam</w:t>
      </w:r>
      <w:r w:rsidR="48FE8291">
        <w:t xml:space="preserve"> i </w:t>
      </w:r>
      <w:r w:rsidR="7FEC591B">
        <w:t>dobili značajno ubrzanje (nekoliko sekundi)</w:t>
      </w:r>
      <w:r w:rsidR="65FB196D">
        <w:t>.</w:t>
      </w:r>
    </w:p>
    <w:p w14:paraId="38679041" w14:textId="77777777" w:rsidR="00E50AC2" w:rsidRDefault="00E50AC2" w:rsidP="00E50AC2">
      <w:pPr>
        <w:pStyle w:val="IInivonaslova-Potpoglavlje"/>
      </w:pPr>
      <w:bookmarkStart w:id="25" w:name="_Toc119968716"/>
      <w:r>
        <w:t>Rezultati</w:t>
      </w:r>
      <w:bookmarkEnd w:id="25"/>
    </w:p>
    <w:p w14:paraId="2ABCAFF2" w14:textId="6E0828E8" w:rsidR="10298819" w:rsidRDefault="00E50AC2" w:rsidP="1E8A1BAD">
      <w:pPr>
        <w:pStyle w:val="Osnovnitekst"/>
      </w:pPr>
      <w:r>
        <w:t>Predstavljeni su rezultati za 2 slučaja izvršavanja koda</w:t>
      </w:r>
      <w:r w:rsidR="3F290152">
        <w:t>.</w:t>
      </w:r>
      <w:r>
        <w:t xml:space="preserve"> Izabrano je da prikazani rezultati budu za modifikovanu verziju</w:t>
      </w:r>
      <w:r>
        <w:t xml:space="preserve"> </w:t>
      </w:r>
      <w:r>
        <w:t xml:space="preserve">koda jer se malom izmenom u samom kodu postižu </w:t>
      </w:r>
      <w:r w:rsidR="1BE393BF">
        <w:t xml:space="preserve">vidna ubrzanja za </w:t>
      </w:r>
      <w:proofErr w:type="spellStart"/>
      <w:r w:rsidR="1BE393BF">
        <w:t>paralelizovan</w:t>
      </w:r>
      <w:proofErr w:type="spellEnd"/>
      <w:r w:rsidR="1BE393BF">
        <w:t xml:space="preserve"> slučaj</w:t>
      </w:r>
      <w:r>
        <w:t xml:space="preserve">, </w:t>
      </w:r>
      <w:r w:rsidR="1BE393BF">
        <w:t>dok se promene</w:t>
      </w:r>
      <w:r w:rsidR="1BE393BF">
        <w:t xml:space="preserve"> </w:t>
      </w:r>
      <w:r w:rsidR="1BE393BF">
        <w:t>ne primećuju kod sekvencijalnog izvršavanja</w:t>
      </w:r>
      <w:r>
        <w:t>, pa je ovde prikazan najbolji slučaj. Kako su najveća ubrzanja postignuta za 8 niti, ovde je u analizi korišćen taj broj niti</w:t>
      </w:r>
      <w:r w:rsidR="3199CD9F">
        <w:t>.</w:t>
      </w:r>
    </w:p>
    <w:p w14:paraId="4AF333CC" w14:textId="77777777" w:rsidR="00E50AC2" w:rsidRDefault="00E50AC2" w:rsidP="00E50AC2">
      <w:pPr>
        <w:pStyle w:val="IIInivonaslova-Odeljak"/>
      </w:pPr>
      <w:bookmarkStart w:id="26" w:name="_Toc119968717"/>
      <w:r>
        <w:t>Logovi izvršavanja</w:t>
      </w:r>
      <w:bookmarkEnd w:id="26"/>
    </w:p>
    <w:p w14:paraId="6F170454" w14:textId="1245CB76" w:rsidR="00E50AC2" w:rsidRPr="003D6D1A" w:rsidRDefault="00E50AC2" w:rsidP="00E50AC2">
      <w:pPr>
        <w:pStyle w:val="Osnovnitekst"/>
        <w:rPr>
          <w:lang w:val="en-US"/>
        </w:rPr>
      </w:pPr>
      <w:r w:rsidRPr="003D6D1A">
        <w:t xml:space="preserve">U nastavku su dati rezultati za </w:t>
      </w:r>
      <w:r w:rsidR="58BB6AC8" w:rsidRPr="003D6D1A">
        <w:t>sekvencijalno i paralelno izvršavanje gore objašnjavanog koda.</w:t>
      </w:r>
    </w:p>
    <w:p w14:paraId="2866CC48" w14:textId="094AD886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09:54:55 PM</w:t>
      </w:r>
    </w:p>
    <w:p w14:paraId="71F26F98" w14:textId="11DBD97D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123D1F39" w14:textId="16C648C6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5EC119DD" w14:textId="01DF9E73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6E0DDA7C" w14:textId="68C32592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1000</w:t>
      </w:r>
    </w:p>
    <w:p w14:paraId="57D8AC3B" w14:textId="1966ABE5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39CD822D" w14:textId="53A42D09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057F6AD9" w14:textId="23C3AA56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5737F0C0" w14:textId="31A8FA7F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2.171700e-02</w:t>
      </w:r>
    </w:p>
    <w:p w14:paraId="30557589" w14:textId="4977478A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09:54:58 PM</w:t>
      </w:r>
    </w:p>
    <w:p w14:paraId="4440BAC4" w14:textId="39ECA869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09:54:58 PM</w:t>
      </w:r>
    </w:p>
    <w:p w14:paraId="64A4971C" w14:textId="729CF1C6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61A4A4DB" w14:textId="69838A2B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1CDC9106" w14:textId="2194021E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027582E4" w14:textId="49AE4902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5000</w:t>
      </w:r>
    </w:p>
    <w:p w14:paraId="68465FCE" w14:textId="6956F5B8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7FE94435" w14:textId="35C7C081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4928873E" w14:textId="0C04F8E2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467D2C89" w14:textId="13F2990E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2.127277e-02</w:t>
      </w:r>
    </w:p>
    <w:p w14:paraId="3CF20524" w14:textId="1223BC2B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09:55:13 PM</w:t>
      </w:r>
    </w:p>
    <w:p w14:paraId="7D1BD8E5" w14:textId="276EB726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09:55:13 PM</w:t>
      </w:r>
    </w:p>
    <w:p w14:paraId="23F279F1" w14:textId="3FB2E1CA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7E7AA6D0" w14:textId="23CB39FF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15ADA0D7" w14:textId="11066E05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1762C3B2" w14:textId="1F3BD78F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10000</w:t>
      </w:r>
    </w:p>
    <w:p w14:paraId="6840BB21" w14:textId="1A362EB2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034D3B2B" w14:textId="67A4734E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16AD83A5" w14:textId="21E75C53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64A8BCF1" w14:textId="46B31984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2.109998e-02</w:t>
      </w:r>
    </w:p>
    <w:p w14:paraId="3E6C345A" w14:textId="102EF2F3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09:55:43 PM</w:t>
      </w:r>
    </w:p>
    <w:p w14:paraId="4DB1C222" w14:textId="5EE97822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09:55:43 PM</w:t>
      </w:r>
    </w:p>
    <w:p w14:paraId="3F3BD3BD" w14:textId="012003D0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6021A975" w14:textId="32E5ADBB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36EED473" w14:textId="1477D4BD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55F23A43" w14:textId="497CD900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20000</w:t>
      </w:r>
    </w:p>
    <w:p w14:paraId="62C78000" w14:textId="2D0588F5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4E32FC3D" w14:textId="52B9A53A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416B2503" w14:textId="0574388C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3DB38A75" w14:textId="2C412B86" w:rsidR="521BBB19" w:rsidRDefault="521BBB19" w:rsidP="005836E4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2.102653e-02</w:t>
      </w:r>
    </w:p>
    <w:p w14:paraId="0555439E" w14:textId="14A883CA" w:rsidR="1E371CA8" w:rsidRDefault="521BBB19" w:rsidP="1E371CA8">
      <w:pPr>
        <w:pStyle w:val="Programskikod"/>
        <w:spacing w:after="0"/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09:56:43 PM</w:t>
      </w:r>
    </w:p>
    <w:p w14:paraId="01E4EC83" w14:textId="024D8E4D" w:rsidR="00E50AC2" w:rsidRPr="005B7DC8" w:rsidRDefault="18AEA0C3" w:rsidP="00E50AC2">
      <w:pPr>
        <w:pStyle w:val="Oznakaslike"/>
        <w:rPr>
          <w:lang w:val="sr-Latn-RS"/>
        </w:rPr>
      </w:pPr>
      <w:r>
        <w:t>Kod 6</w:t>
      </w:r>
      <w:r w:rsidR="00E50AC2">
        <w:t xml:space="preserve">. Sekvencijalno izvršavanje </w:t>
      </w:r>
      <w:proofErr w:type="spellStart"/>
      <w:r w:rsidR="5B2AB37D">
        <w:t>Feyman</w:t>
      </w:r>
      <w:proofErr w:type="spellEnd"/>
      <w:r w:rsidR="00E50AC2">
        <w:t xml:space="preserve"> </w:t>
      </w:r>
    </w:p>
    <w:p w14:paraId="57C4F20B" w14:textId="2DB8920A" w:rsidR="672AAA78" w:rsidRDefault="672AAA78" w:rsidP="304C2752">
      <w:pPr>
        <w:pStyle w:val="Osnovnitekst"/>
      </w:pPr>
    </w:p>
    <w:p w14:paraId="08C40E19" w14:textId="0794D45B" w:rsidR="672AAA78" w:rsidRDefault="672AAA78" w:rsidP="333E39AD">
      <w:pPr>
        <w:pStyle w:val="Osnovnitekst"/>
      </w:pPr>
    </w:p>
    <w:p w14:paraId="34E902CD" w14:textId="6EECFC72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lastRenderedPageBreak/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10:02:13 PM</w:t>
      </w:r>
    </w:p>
    <w:p w14:paraId="058883C0" w14:textId="3E854950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A = 3.000000</w:t>
      </w:r>
    </w:p>
    <w:p w14:paraId="5D3DC485" w14:textId="1664E531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B = 2.000000</w:t>
      </w:r>
    </w:p>
    <w:p w14:paraId="6E1BFE7D" w14:textId="2A4F4D7D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C = 1.000000</w:t>
      </w:r>
    </w:p>
    <w:p w14:paraId="447F2F1D" w14:textId="6C3BF702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N = 1000</w:t>
      </w:r>
    </w:p>
    <w:p w14:paraId="168BC2D3" w14:textId="06469595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H = 0.0010</w:t>
      </w:r>
    </w:p>
    <w:p w14:paraId="79A46BE1" w14:textId="7A3F11F1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4AF07639" w14:textId="3B9C1515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RMS </w:t>
      </w:r>
      <w:proofErr w:type="spellStart"/>
      <w:r w:rsidRPr="001B20D9">
        <w:rPr>
          <w:sz w:val="18"/>
          <w:szCs w:val="18"/>
        </w:rPr>
        <w:t>absolute</w:t>
      </w:r>
      <w:proofErr w:type="spellEnd"/>
      <w:r w:rsidRPr="001B20D9">
        <w:rPr>
          <w:sz w:val="18"/>
          <w:szCs w:val="18"/>
        </w:rPr>
        <w:t xml:space="preserve"> </w:t>
      </w:r>
      <w:proofErr w:type="spellStart"/>
      <w:r w:rsidRPr="001B20D9">
        <w:rPr>
          <w:sz w:val="18"/>
          <w:szCs w:val="18"/>
        </w:rPr>
        <w:t>error</w:t>
      </w:r>
      <w:proofErr w:type="spellEnd"/>
      <w:r w:rsidRPr="001B20D9">
        <w:rPr>
          <w:sz w:val="18"/>
          <w:szCs w:val="18"/>
        </w:rPr>
        <w:t xml:space="preserve"> in </w:t>
      </w:r>
      <w:proofErr w:type="spellStart"/>
      <w:r w:rsidRPr="001B20D9">
        <w:rPr>
          <w:sz w:val="18"/>
          <w:szCs w:val="18"/>
        </w:rPr>
        <w:t>solution</w:t>
      </w:r>
      <w:proofErr w:type="spellEnd"/>
      <w:r w:rsidRPr="001B20D9">
        <w:rPr>
          <w:sz w:val="18"/>
          <w:szCs w:val="18"/>
        </w:rPr>
        <w:t xml:space="preserve"> = 2.761504e-02</w:t>
      </w:r>
    </w:p>
    <w:p w14:paraId="072DD3C3" w14:textId="7D0DAE15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10:02:13 PM</w:t>
      </w:r>
    </w:p>
    <w:p w14:paraId="2DAB82D2" w14:textId="60FF26E8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141207A0" w14:textId="1846D342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10:02:13 PM</w:t>
      </w:r>
    </w:p>
    <w:p w14:paraId="6BE23255" w14:textId="25E21FDB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A = 3.000000</w:t>
      </w:r>
    </w:p>
    <w:p w14:paraId="03E7A554" w14:textId="2B7A87E4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B = 2.000000</w:t>
      </w:r>
    </w:p>
    <w:p w14:paraId="5C4EDA71" w14:textId="0F5E718A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C = 1.000000</w:t>
      </w:r>
    </w:p>
    <w:p w14:paraId="7C6540D1" w14:textId="7834A846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N = 5000</w:t>
      </w:r>
    </w:p>
    <w:p w14:paraId="059A0E72" w14:textId="7A32F7D9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H = 0.0010</w:t>
      </w:r>
    </w:p>
    <w:p w14:paraId="04E4D393" w14:textId="4A6839D7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485C0571" w14:textId="77832089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RMS </w:t>
      </w:r>
      <w:proofErr w:type="spellStart"/>
      <w:r w:rsidRPr="001B20D9">
        <w:rPr>
          <w:sz w:val="18"/>
          <w:szCs w:val="18"/>
        </w:rPr>
        <w:t>absolute</w:t>
      </w:r>
      <w:proofErr w:type="spellEnd"/>
      <w:r w:rsidRPr="001B20D9">
        <w:rPr>
          <w:sz w:val="18"/>
          <w:szCs w:val="18"/>
        </w:rPr>
        <w:t xml:space="preserve"> </w:t>
      </w:r>
      <w:proofErr w:type="spellStart"/>
      <w:r w:rsidRPr="001B20D9">
        <w:rPr>
          <w:sz w:val="18"/>
          <w:szCs w:val="18"/>
        </w:rPr>
        <w:t>error</w:t>
      </w:r>
      <w:proofErr w:type="spellEnd"/>
      <w:r w:rsidRPr="001B20D9">
        <w:rPr>
          <w:sz w:val="18"/>
          <w:szCs w:val="18"/>
        </w:rPr>
        <w:t xml:space="preserve"> in </w:t>
      </w:r>
      <w:proofErr w:type="spellStart"/>
      <w:r w:rsidRPr="001B20D9">
        <w:rPr>
          <w:sz w:val="18"/>
          <w:szCs w:val="18"/>
        </w:rPr>
        <w:t>solution</w:t>
      </w:r>
      <w:proofErr w:type="spellEnd"/>
      <w:r w:rsidRPr="001B20D9">
        <w:rPr>
          <w:sz w:val="18"/>
          <w:szCs w:val="18"/>
        </w:rPr>
        <w:t xml:space="preserve"> = 2.253833e-02</w:t>
      </w:r>
    </w:p>
    <w:p w14:paraId="03471159" w14:textId="255424EA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10:02:14 PM</w:t>
      </w:r>
    </w:p>
    <w:p w14:paraId="14F28C59" w14:textId="5FB23DC1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1172A411" w14:textId="59B2BC9B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10:02:14 PM</w:t>
      </w:r>
    </w:p>
    <w:p w14:paraId="63CBE06A" w14:textId="156AF415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A = 3.000000</w:t>
      </w:r>
    </w:p>
    <w:p w14:paraId="2BBE13A1" w14:textId="76777B6E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B = 2.000000</w:t>
      </w:r>
    </w:p>
    <w:p w14:paraId="09B9E8D0" w14:textId="54BBF2DE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C = 1.000000</w:t>
      </w:r>
    </w:p>
    <w:p w14:paraId="02651BDF" w14:textId="44165DEE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N = 10000</w:t>
      </w:r>
    </w:p>
    <w:p w14:paraId="54F594F0" w14:textId="1859932F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H = 0.0010</w:t>
      </w:r>
    </w:p>
    <w:p w14:paraId="1696E778" w14:textId="14F18145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415187C4" w14:textId="4616D4DD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RMS </w:t>
      </w:r>
      <w:proofErr w:type="spellStart"/>
      <w:r w:rsidRPr="001B20D9">
        <w:rPr>
          <w:sz w:val="18"/>
          <w:szCs w:val="18"/>
        </w:rPr>
        <w:t>absolute</w:t>
      </w:r>
      <w:proofErr w:type="spellEnd"/>
      <w:r w:rsidRPr="001B20D9">
        <w:rPr>
          <w:sz w:val="18"/>
          <w:szCs w:val="18"/>
        </w:rPr>
        <w:t xml:space="preserve"> </w:t>
      </w:r>
      <w:proofErr w:type="spellStart"/>
      <w:r w:rsidRPr="001B20D9">
        <w:rPr>
          <w:sz w:val="18"/>
          <w:szCs w:val="18"/>
        </w:rPr>
        <w:t>error</w:t>
      </w:r>
      <w:proofErr w:type="spellEnd"/>
      <w:r w:rsidRPr="001B20D9">
        <w:rPr>
          <w:sz w:val="18"/>
          <w:szCs w:val="18"/>
        </w:rPr>
        <w:t xml:space="preserve"> in </w:t>
      </w:r>
      <w:proofErr w:type="spellStart"/>
      <w:r w:rsidRPr="001B20D9">
        <w:rPr>
          <w:sz w:val="18"/>
          <w:szCs w:val="18"/>
        </w:rPr>
        <w:t>solution</w:t>
      </w:r>
      <w:proofErr w:type="spellEnd"/>
      <w:r w:rsidRPr="001B20D9">
        <w:rPr>
          <w:sz w:val="18"/>
          <w:szCs w:val="18"/>
        </w:rPr>
        <w:t xml:space="preserve"> = 2.232463e-02</w:t>
      </w:r>
    </w:p>
    <w:p w14:paraId="5187A0C9" w14:textId="7547E01D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10:02:17 PM</w:t>
      </w:r>
    </w:p>
    <w:p w14:paraId="7BF59C8F" w14:textId="27AC5668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4672CA1F" w14:textId="5D1FC174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46DA68AC" w14:textId="0D39E8E5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10:02:17 PM</w:t>
      </w:r>
    </w:p>
    <w:p w14:paraId="728A81A4" w14:textId="7251268E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A = 3.000000</w:t>
      </w:r>
    </w:p>
    <w:p w14:paraId="4C6EBDF1" w14:textId="00AE9EF1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B = 2.000000</w:t>
      </w:r>
    </w:p>
    <w:p w14:paraId="4E37F5BA" w14:textId="45FB28FD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C = 1.000000</w:t>
      </w:r>
    </w:p>
    <w:p w14:paraId="12288BB0" w14:textId="3F5BDBC2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N = 20000</w:t>
      </w:r>
    </w:p>
    <w:p w14:paraId="3F4DA557" w14:textId="052EBDAF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>H = 0.0010</w:t>
      </w:r>
    </w:p>
    <w:p w14:paraId="5DDFDD3E" w14:textId="1791A29D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 </w:t>
      </w:r>
    </w:p>
    <w:p w14:paraId="170460D0" w14:textId="140C4DFB" w:rsidR="001B20D9" w:rsidRPr="001B20D9" w:rsidRDefault="001B20D9" w:rsidP="001B20D9">
      <w:pPr>
        <w:pStyle w:val="Programskikod"/>
        <w:spacing w:after="0"/>
        <w:rPr>
          <w:sz w:val="18"/>
          <w:szCs w:val="18"/>
        </w:rPr>
      </w:pPr>
      <w:r w:rsidRPr="001B20D9">
        <w:rPr>
          <w:sz w:val="18"/>
          <w:szCs w:val="18"/>
        </w:rPr>
        <w:t xml:space="preserve">RMS </w:t>
      </w:r>
      <w:proofErr w:type="spellStart"/>
      <w:r w:rsidRPr="001B20D9">
        <w:rPr>
          <w:sz w:val="18"/>
          <w:szCs w:val="18"/>
        </w:rPr>
        <w:t>absolute</w:t>
      </w:r>
      <w:proofErr w:type="spellEnd"/>
      <w:r w:rsidRPr="001B20D9">
        <w:rPr>
          <w:sz w:val="18"/>
          <w:szCs w:val="18"/>
        </w:rPr>
        <w:t xml:space="preserve"> </w:t>
      </w:r>
      <w:proofErr w:type="spellStart"/>
      <w:r w:rsidRPr="001B20D9">
        <w:rPr>
          <w:sz w:val="18"/>
          <w:szCs w:val="18"/>
        </w:rPr>
        <w:t>error</w:t>
      </w:r>
      <w:proofErr w:type="spellEnd"/>
      <w:r w:rsidRPr="001B20D9">
        <w:rPr>
          <w:sz w:val="18"/>
          <w:szCs w:val="18"/>
        </w:rPr>
        <w:t xml:space="preserve"> in </w:t>
      </w:r>
      <w:proofErr w:type="spellStart"/>
      <w:r w:rsidRPr="001B20D9">
        <w:rPr>
          <w:sz w:val="18"/>
          <w:szCs w:val="18"/>
        </w:rPr>
        <w:t>solution</w:t>
      </w:r>
      <w:proofErr w:type="spellEnd"/>
      <w:r w:rsidRPr="001B20D9">
        <w:rPr>
          <w:sz w:val="18"/>
          <w:szCs w:val="18"/>
        </w:rPr>
        <w:t xml:space="preserve"> = 2.210692e-02</w:t>
      </w:r>
    </w:p>
    <w:p w14:paraId="44D326FC" w14:textId="064EC01C" w:rsidR="001B20D9" w:rsidRDefault="001B20D9" w:rsidP="001B20D9">
      <w:pPr>
        <w:pStyle w:val="Programskikod"/>
        <w:spacing w:after="0"/>
      </w:pPr>
      <w:r w:rsidRPr="001B20D9">
        <w:rPr>
          <w:sz w:val="18"/>
          <w:szCs w:val="18"/>
        </w:rPr>
        <w:t xml:space="preserve">21 </w:t>
      </w:r>
      <w:proofErr w:type="spellStart"/>
      <w:r w:rsidRPr="001B20D9">
        <w:rPr>
          <w:sz w:val="18"/>
          <w:szCs w:val="18"/>
        </w:rPr>
        <w:t>November</w:t>
      </w:r>
      <w:proofErr w:type="spellEnd"/>
      <w:r w:rsidRPr="001B20D9">
        <w:rPr>
          <w:sz w:val="18"/>
          <w:szCs w:val="18"/>
        </w:rPr>
        <w:t xml:space="preserve"> 2022 10:02:24 PM</w:t>
      </w:r>
    </w:p>
    <w:p w14:paraId="1054D803" w14:textId="77777777" w:rsidR="001B20D9" w:rsidRDefault="001B20D9" w:rsidP="1DD27197">
      <w:pPr>
        <w:pStyle w:val="Osnovnitekst"/>
        <w:spacing w:after="0" w:line="240" w:lineRule="auto"/>
        <w:ind w:firstLine="0"/>
        <w:rPr>
          <w:rFonts w:ascii="Courier New" w:eastAsia="Courier New" w:hAnsi="Courier New" w:cs="Courier New"/>
          <w:b/>
          <w:sz w:val="18"/>
          <w:szCs w:val="18"/>
        </w:rPr>
      </w:pPr>
    </w:p>
    <w:p w14:paraId="22DA09DD" w14:textId="32028B48" w:rsidR="672AAA78" w:rsidRDefault="1ECD0D55" w:rsidP="2D399787">
      <w:pPr>
        <w:pStyle w:val="Oznakaslike"/>
      </w:pPr>
      <w:r>
        <w:t>Kod 7</w:t>
      </w:r>
      <w:r w:rsidR="2DB418FB">
        <w:t>.</w:t>
      </w:r>
      <w:r w:rsidR="31F63376">
        <w:t xml:space="preserve"> Paralelno izvršavanje </w:t>
      </w:r>
      <w:proofErr w:type="spellStart"/>
      <w:r w:rsidR="31F63376">
        <w:t>Feyman</w:t>
      </w:r>
      <w:proofErr w:type="spellEnd"/>
      <w:r w:rsidR="31463ABD">
        <w:t xml:space="preserve"> (</w:t>
      </w:r>
      <w:proofErr w:type="spellStart"/>
      <w:r w:rsidR="31463ABD">
        <w:t>worksharing</w:t>
      </w:r>
      <w:proofErr w:type="spellEnd"/>
      <w:r w:rsidR="31463ABD">
        <w:t>)</w:t>
      </w:r>
    </w:p>
    <w:p w14:paraId="46521663" w14:textId="77777777" w:rsidR="00E50AC2" w:rsidRDefault="00E50AC2" w:rsidP="00E50AC2">
      <w:pPr>
        <w:pStyle w:val="IIInivonaslova-Odeljak"/>
      </w:pPr>
      <w:bookmarkStart w:id="27" w:name="_Toc119968718"/>
      <w:r>
        <w:t>Grafici ubrzanja</w:t>
      </w:r>
      <w:bookmarkEnd w:id="27"/>
    </w:p>
    <w:p w14:paraId="5631A1AB" w14:textId="1D03F2E1" w:rsidR="00E50AC2" w:rsidRDefault="00E50AC2" w:rsidP="00E50AC2">
      <w:pPr>
        <w:pStyle w:val="Osnovnitekst"/>
      </w:pPr>
      <w:r>
        <w:t xml:space="preserve">U nastavku se nalazi </w:t>
      </w:r>
      <w:proofErr w:type="spellStart"/>
      <w:r>
        <w:t>grafik</w:t>
      </w:r>
      <w:proofErr w:type="spellEnd"/>
      <w:r>
        <w:t xml:space="preserve"> poređenja ubrzanja </w:t>
      </w:r>
      <w:r w:rsidR="40BED9C8">
        <w:t>paralizovanog za različite vrednosti varijable OMP_NUM_THREADS.</w:t>
      </w:r>
      <w:r>
        <w:t xml:space="preserve"> </w:t>
      </w:r>
    </w:p>
    <w:p w14:paraId="4913F576" w14:textId="4E917EC3" w:rsidR="00E50AC2" w:rsidRDefault="41581223" w:rsidP="00E50AC2">
      <w:pPr>
        <w:pStyle w:val="Osnovnitekst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5C6C04" wp14:editId="615565BF">
            <wp:extent cx="3686175" cy="2772311"/>
            <wp:effectExtent l="0" t="0" r="0" b="9525"/>
            <wp:docPr id="1206822098" name="Picture 1206822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158" cy="278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8FA1" w14:textId="156E19A8" w:rsidR="00E50AC2" w:rsidRDefault="00E50AC2" w:rsidP="00E50AC2">
      <w:pPr>
        <w:pStyle w:val="Natpis"/>
        <w:jc w:val="center"/>
        <w:rPr>
          <w:noProof/>
          <w:lang w:val="sr-Latn-CS"/>
        </w:rPr>
      </w:pPr>
      <w:r w:rsidRPr="6017E37A">
        <w:rPr>
          <w:noProof/>
          <w:lang w:val="sr-Latn-CS"/>
        </w:rPr>
        <w:t xml:space="preserve">Slika </w:t>
      </w:r>
      <w:r w:rsidR="4D77AC85" w:rsidRPr="6017E37A">
        <w:rPr>
          <w:noProof/>
          <w:lang w:val="sr-Latn-CS"/>
        </w:rPr>
        <w:t>5</w:t>
      </w:r>
      <w:r w:rsidRPr="6017E37A">
        <w:rPr>
          <w:noProof/>
          <w:lang w:val="sr-Latn-CS"/>
        </w:rPr>
        <w:t xml:space="preserve">. Grafik zavisnosti ubrzanja </w:t>
      </w:r>
      <w:r w:rsidR="10480C01" w:rsidRPr="287723D2">
        <w:rPr>
          <w:noProof/>
          <w:lang w:val="sr-Latn-CS"/>
        </w:rPr>
        <w:t>koda</w:t>
      </w:r>
      <w:r w:rsidR="46E1CB58" w:rsidRPr="104E9815">
        <w:rPr>
          <w:noProof/>
          <w:lang w:val="sr-Latn-CS"/>
        </w:rPr>
        <w:t xml:space="preserve"> </w:t>
      </w:r>
      <w:r w:rsidR="7FD982B9" w:rsidRPr="4BC939D9">
        <w:rPr>
          <w:noProof/>
          <w:lang w:val="sr-Latn-CS"/>
        </w:rPr>
        <w:t xml:space="preserve">za </w:t>
      </w:r>
      <w:r w:rsidR="7FD982B9" w:rsidRPr="6F1B4FE0">
        <w:rPr>
          <w:noProof/>
          <w:lang w:val="sr-Latn-CS"/>
        </w:rPr>
        <w:t xml:space="preserve">različit </w:t>
      </w:r>
      <w:r w:rsidR="7FD982B9" w:rsidRPr="405AB8A0">
        <w:rPr>
          <w:noProof/>
          <w:lang w:val="sr-Latn-CS"/>
        </w:rPr>
        <w:t>broj niti</w:t>
      </w:r>
    </w:p>
    <w:p w14:paraId="65DECC35" w14:textId="77777777" w:rsidR="00E50AC2" w:rsidRDefault="00E50AC2" w:rsidP="00E50AC2">
      <w:pPr>
        <w:pStyle w:val="IIInivonaslova-Odeljak"/>
        <w:rPr>
          <w:lang w:val="sr-Latn-RS"/>
        </w:rPr>
      </w:pPr>
      <w:bookmarkStart w:id="28" w:name="_Toc119968719"/>
      <w:r>
        <w:t xml:space="preserve">Diskusija dobijenih </w:t>
      </w:r>
      <w:proofErr w:type="spellStart"/>
      <w:r>
        <w:t>re</w:t>
      </w:r>
      <w:r>
        <w:rPr>
          <w:lang w:val="sr-Latn-RS"/>
        </w:rPr>
        <w:t>zultata</w:t>
      </w:r>
      <w:bookmarkEnd w:id="28"/>
      <w:proofErr w:type="spellEnd"/>
    </w:p>
    <w:p w14:paraId="184A6FA4" w14:textId="3ECFF394" w:rsidR="00FE1673" w:rsidRDefault="76A21AED" w:rsidP="108E0AF1">
      <w:pPr>
        <w:pStyle w:val="Osnovnitekst"/>
        <w:rPr>
          <w:lang w:val="sr-Latn-RS"/>
        </w:rPr>
      </w:pPr>
      <w:proofErr w:type="spellStart"/>
      <w:r>
        <w:t>Paralelizacija</w:t>
      </w:r>
      <w:proofErr w:type="spellEnd"/>
      <w:r>
        <w:t xml:space="preserve"> osnovnog sekvencijalnog donosi</w:t>
      </w:r>
      <w:r>
        <w:t xml:space="preserve"> </w:t>
      </w:r>
      <w:r w:rsidR="364F8532">
        <w:t xml:space="preserve">značajno ubrzanje </w:t>
      </w:r>
      <w:r w:rsidR="158FBC9A" w:rsidRPr="453B7323">
        <w:rPr>
          <w:lang w:val="sr-Latn-RS"/>
        </w:rPr>
        <w:t>i</w:t>
      </w:r>
      <w:r w:rsidRPr="108E0AF1">
        <w:rPr>
          <w:lang w:val="sr-Latn-RS"/>
        </w:rPr>
        <w:t xml:space="preserve"> </w:t>
      </w:r>
      <w:r w:rsidRPr="3E3666BA">
        <w:rPr>
          <w:lang w:val="sr-Latn-RS"/>
        </w:rPr>
        <w:t xml:space="preserve">najveće </w:t>
      </w:r>
      <w:r w:rsidRPr="4C96FA4E">
        <w:rPr>
          <w:lang w:val="sr-Latn-RS"/>
        </w:rPr>
        <w:t>ubrzanje se upravo</w:t>
      </w:r>
      <w:r w:rsidRPr="1DD6630E">
        <w:rPr>
          <w:lang w:val="sr-Latn-RS"/>
        </w:rPr>
        <w:t xml:space="preserve"> dobija za </w:t>
      </w:r>
      <w:r w:rsidRPr="368D3C64">
        <w:rPr>
          <w:lang w:val="sr-Latn-RS"/>
        </w:rPr>
        <w:t>najveći broj niti</w:t>
      </w:r>
      <w:r w:rsidRPr="72DB22B0">
        <w:rPr>
          <w:lang w:val="sr-Latn-RS"/>
        </w:rPr>
        <w:t>.</w:t>
      </w:r>
      <w:r w:rsidR="62450EA1" w:rsidRPr="7F503645">
        <w:rPr>
          <w:lang w:val="sr-Latn-RS"/>
        </w:rPr>
        <w:t xml:space="preserve"> </w:t>
      </w:r>
      <w:r w:rsidR="62450EA1" w:rsidRPr="5EF03299">
        <w:rPr>
          <w:lang w:val="sr-Latn-RS"/>
        </w:rPr>
        <w:t xml:space="preserve">Ono što se moglo primetiti </w:t>
      </w:r>
      <w:r w:rsidR="62450EA1" w:rsidRPr="464E2A87">
        <w:rPr>
          <w:lang w:val="sr-Latn-RS"/>
        </w:rPr>
        <w:t xml:space="preserve">gledanjem u sam log </w:t>
      </w:r>
      <w:r w:rsidR="62450EA1" w:rsidRPr="106E56CF">
        <w:rPr>
          <w:lang w:val="sr-Latn-RS"/>
        </w:rPr>
        <w:t xml:space="preserve">izvršavanja </w:t>
      </w:r>
      <w:r w:rsidR="545FC47D" w:rsidRPr="0FA29A2B">
        <w:rPr>
          <w:lang w:val="sr-Latn-RS"/>
        </w:rPr>
        <w:t>programa</w:t>
      </w:r>
      <w:r w:rsidR="62450EA1" w:rsidRPr="0FA29A2B">
        <w:rPr>
          <w:lang w:val="sr-Latn-RS"/>
        </w:rPr>
        <w:t xml:space="preserve"> </w:t>
      </w:r>
      <w:r w:rsidR="62450EA1" w:rsidRPr="106E56CF">
        <w:rPr>
          <w:lang w:val="sr-Latn-RS"/>
        </w:rPr>
        <w:t xml:space="preserve">jeste da </w:t>
      </w:r>
      <w:r w:rsidR="62450EA1" w:rsidRPr="3ADFA94E">
        <w:rPr>
          <w:lang w:val="sr-Latn-RS"/>
        </w:rPr>
        <w:t xml:space="preserve">menjanje </w:t>
      </w:r>
      <w:r w:rsidR="62450EA1" w:rsidRPr="5E31BF55">
        <w:rPr>
          <w:lang w:val="sr-Latn-RS"/>
        </w:rPr>
        <w:t xml:space="preserve">prirode </w:t>
      </w:r>
      <w:r w:rsidR="62450EA1" w:rsidRPr="4828016B">
        <w:rPr>
          <w:lang w:val="sr-Latn-RS"/>
        </w:rPr>
        <w:t>ini</w:t>
      </w:r>
      <w:r w:rsidR="543C5D88" w:rsidRPr="4828016B">
        <w:rPr>
          <w:lang w:val="sr-Latn-RS"/>
        </w:rPr>
        <w:t xml:space="preserve">cijalizacije </w:t>
      </w:r>
      <w:proofErr w:type="spellStart"/>
      <w:r w:rsidR="543C5D88" w:rsidRPr="6B7A1772">
        <w:rPr>
          <w:i/>
          <w:iCs/>
          <w:lang w:val="sr-Latn-RS"/>
        </w:rPr>
        <w:t>seed</w:t>
      </w:r>
      <w:proofErr w:type="spellEnd"/>
      <w:r w:rsidR="543C5D88" w:rsidRPr="6B7A1772">
        <w:rPr>
          <w:lang w:val="sr-Latn-RS"/>
        </w:rPr>
        <w:t xml:space="preserve"> </w:t>
      </w:r>
      <w:r w:rsidR="543C5D88" w:rsidRPr="6EB120BC">
        <w:rPr>
          <w:lang w:val="sr-Latn-RS"/>
        </w:rPr>
        <w:t xml:space="preserve">varijable </w:t>
      </w:r>
      <w:r w:rsidR="543C5D88" w:rsidRPr="321E4381">
        <w:rPr>
          <w:lang w:val="sr-Latn-RS"/>
        </w:rPr>
        <w:t xml:space="preserve">nije </w:t>
      </w:r>
      <w:r w:rsidR="543C5D88" w:rsidRPr="7BB481EA">
        <w:rPr>
          <w:lang w:val="sr-Latn-RS"/>
        </w:rPr>
        <w:t xml:space="preserve">vidno </w:t>
      </w:r>
      <w:r w:rsidR="543C5D88" w:rsidRPr="11BE3FD5">
        <w:rPr>
          <w:lang w:val="sr-Latn-RS"/>
        </w:rPr>
        <w:t>uticalo</w:t>
      </w:r>
      <w:r w:rsidR="543C5D88" w:rsidRPr="5B547E3E">
        <w:rPr>
          <w:lang w:val="sr-Latn-RS"/>
        </w:rPr>
        <w:t xml:space="preserve"> na </w:t>
      </w:r>
      <w:r w:rsidR="543C5D88" w:rsidRPr="36EA2CC0">
        <w:rPr>
          <w:lang w:val="sr-Latn-RS"/>
        </w:rPr>
        <w:t xml:space="preserve">vrednost </w:t>
      </w:r>
      <w:r w:rsidR="543C5D88" w:rsidRPr="3A21360A">
        <w:rPr>
          <w:lang w:val="sr-Latn-RS"/>
        </w:rPr>
        <w:t xml:space="preserve">kumulativne </w:t>
      </w:r>
      <w:r w:rsidR="543C5D88" w:rsidRPr="39DC3F1B">
        <w:rPr>
          <w:lang w:val="sr-Latn-RS"/>
        </w:rPr>
        <w:t>greške</w:t>
      </w:r>
      <w:r w:rsidR="42E818EC" w:rsidRPr="1294AC86">
        <w:rPr>
          <w:lang w:val="sr-Latn-RS"/>
        </w:rPr>
        <w:t xml:space="preserve"> </w:t>
      </w:r>
      <w:r w:rsidR="42E818EC" w:rsidRPr="5938D894">
        <w:rPr>
          <w:lang w:val="sr-Latn-RS"/>
        </w:rPr>
        <w:t>simulacije</w:t>
      </w:r>
      <w:r w:rsidR="543C5D88" w:rsidRPr="39DC3F1B">
        <w:rPr>
          <w:lang w:val="sr-Latn-RS"/>
        </w:rPr>
        <w:t xml:space="preserve">, što </w:t>
      </w:r>
      <w:r w:rsidR="543C5D88" w:rsidRPr="16453225">
        <w:rPr>
          <w:lang w:val="sr-Latn-RS"/>
        </w:rPr>
        <w:t>pokazuje da je</w:t>
      </w:r>
      <w:r w:rsidR="543C5D88" w:rsidRPr="16453225">
        <w:rPr>
          <w:lang w:val="sr-Latn-RS"/>
        </w:rPr>
        <w:t xml:space="preserve"> </w:t>
      </w:r>
      <w:r w:rsidR="7575A386" w:rsidRPr="3496D987">
        <w:rPr>
          <w:lang w:val="sr-Latn-RS"/>
        </w:rPr>
        <w:t xml:space="preserve">semantika </w:t>
      </w:r>
      <w:r w:rsidR="7575A386" w:rsidRPr="311AD94E">
        <w:rPr>
          <w:lang w:val="sr-Latn-RS"/>
        </w:rPr>
        <w:t>programa sačuvana</w:t>
      </w:r>
      <w:r w:rsidR="7575A386" w:rsidRPr="546CEF55">
        <w:rPr>
          <w:lang w:val="sr-Latn-RS"/>
        </w:rPr>
        <w:t>.</w:t>
      </w:r>
      <w:r w:rsidR="00FE1673">
        <w:rPr>
          <w:lang w:val="sr-Latn-RS"/>
        </w:rPr>
        <w:br w:type="page"/>
      </w:r>
    </w:p>
    <w:p w14:paraId="60862548" w14:textId="6C43A919" w:rsidR="00FE1673" w:rsidRPr="00E7161C" w:rsidRDefault="00FE1673" w:rsidP="00FE1673">
      <w:pPr>
        <w:pStyle w:val="Inivonaslova-Poglavlje"/>
      </w:pPr>
      <w:bookmarkStart w:id="29" w:name="_Toc119968720"/>
      <w:r>
        <w:rPr>
          <w:lang w:val="sr-Latn-RS"/>
        </w:rPr>
        <w:lastRenderedPageBreak/>
        <w:t xml:space="preserve">Problem 4 - </w:t>
      </w:r>
      <w:proofErr w:type="spellStart"/>
      <w:r>
        <w:rPr>
          <w:lang w:val="sr-Latn-RS"/>
        </w:rPr>
        <w:t>Feyman</w:t>
      </w:r>
      <w:bookmarkEnd w:id="29"/>
      <w:proofErr w:type="spellEnd"/>
    </w:p>
    <w:p w14:paraId="15512CFA" w14:textId="77777777" w:rsidR="00FE1673" w:rsidRDefault="00FE1673" w:rsidP="00FE1673">
      <w:pPr>
        <w:pStyle w:val="IInivonaslova-Potpoglavlje"/>
      </w:pPr>
      <w:bookmarkStart w:id="30" w:name="_Toc119968721"/>
      <w:r>
        <w:t>Tekst problema</w:t>
      </w:r>
      <w:bookmarkEnd w:id="30"/>
    </w:p>
    <w:p w14:paraId="2B1F69AC" w14:textId="4567AAED" w:rsidR="00E50AC2" w:rsidRDefault="00E50AC2" w:rsidP="008E4C5D">
      <w:pPr>
        <w:pStyle w:val="Osnovnitekst"/>
        <w:rPr>
          <w:lang w:val="sr-Latn-RS"/>
        </w:rPr>
      </w:pPr>
      <w:r>
        <w:t>Rešiti prethodni problem korišćenjem koncepta poslova (</w:t>
      </w:r>
      <w:proofErr w:type="spellStart"/>
      <w:r>
        <w:t>tasks</w:t>
      </w:r>
      <w:proofErr w:type="spellEnd"/>
      <w:r>
        <w:t xml:space="preserve">). Obratiti pažnju na eventualnu potrebu za sinhronizacijom i </w:t>
      </w:r>
      <w:proofErr w:type="spellStart"/>
      <w:r>
        <w:t>granularnost</w:t>
      </w:r>
      <w:proofErr w:type="spellEnd"/>
      <w:r>
        <w:t xml:space="preserve"> poslova. Program testirati sa parametrima koji su dati u datoteci </w:t>
      </w:r>
      <w:proofErr w:type="spellStart"/>
      <w:r>
        <w:t>run</w:t>
      </w:r>
      <w:proofErr w:type="spellEnd"/>
      <w:r>
        <w:t>. [1, N]</w:t>
      </w:r>
    </w:p>
    <w:p w14:paraId="34270B7F" w14:textId="77777777" w:rsidR="00E50AC2" w:rsidRDefault="00E50AC2" w:rsidP="00E50AC2">
      <w:pPr>
        <w:pStyle w:val="IInivonaslova-Potpoglavlje"/>
      </w:pPr>
      <w:bookmarkStart w:id="31" w:name="_Toc119968722"/>
      <w:r>
        <w:t xml:space="preserve">Delovi koje treba </w:t>
      </w:r>
      <w:proofErr w:type="spellStart"/>
      <w:r>
        <w:t>paralelizovati</w:t>
      </w:r>
      <w:bookmarkEnd w:id="31"/>
      <w:proofErr w:type="spellEnd"/>
    </w:p>
    <w:p w14:paraId="58F0E3E6" w14:textId="77777777" w:rsidR="00E50AC2" w:rsidRDefault="00E50AC2" w:rsidP="00E50AC2">
      <w:pPr>
        <w:pStyle w:val="IIInivonaslova-Odeljak"/>
      </w:pPr>
      <w:bookmarkStart w:id="32" w:name="_Toc119968723"/>
      <w:r>
        <w:t>Diskusija</w:t>
      </w:r>
      <w:bookmarkEnd w:id="32"/>
      <w:r>
        <w:t xml:space="preserve"> </w:t>
      </w:r>
    </w:p>
    <w:p w14:paraId="79D3313F" w14:textId="6D60EDC1" w:rsidR="5EC56026" w:rsidRDefault="5C198F26" w:rsidP="6D25F3BA">
      <w:pPr>
        <w:pStyle w:val="Osnovnitekst"/>
      </w:pPr>
      <w:proofErr w:type="spellStart"/>
      <w:r>
        <w:t>Paralelizaciji</w:t>
      </w:r>
      <w:proofErr w:type="spellEnd"/>
      <w:r>
        <w:t xml:space="preserve"> ćemo pristupiti na nešto drugačiji usled korišćenja poslova. Pošto</w:t>
      </w:r>
      <w:r w:rsidR="6E7A9034">
        <w:t xml:space="preserve"> se simulacija izvršava samo ukoliko je </w:t>
      </w:r>
      <w:r w:rsidR="6E7A9034">
        <w:t xml:space="preserve">prethodno </w:t>
      </w:r>
      <w:r w:rsidR="2B44EDE0">
        <w:t>ispunjen zahtevan uslov, jedan posao će predstavljati jedna simulacija sa zadovoljavajućim vrednostima x,</w:t>
      </w:r>
      <w:r w:rsidR="20822D12">
        <w:t xml:space="preserve"> </w:t>
      </w:r>
      <w:r w:rsidR="2B44EDE0">
        <w:t xml:space="preserve">y i z. </w:t>
      </w:r>
      <w:r w:rsidR="022E47CF">
        <w:t>Korišćenje koncepta</w:t>
      </w:r>
      <w:r w:rsidR="762F70FB">
        <w:t xml:space="preserve"> poslova</w:t>
      </w:r>
      <w:r w:rsidR="022E47CF">
        <w:t xml:space="preserve"> utiče i na </w:t>
      </w:r>
      <w:r w:rsidR="700A6F5B">
        <w:t>način na koji se sada radi sa redukcionim varijablama</w:t>
      </w:r>
      <w:r w:rsidR="30F41E1A">
        <w:t xml:space="preserve"> i </w:t>
      </w:r>
      <w:proofErr w:type="spellStart"/>
      <w:r w:rsidR="30F41E1A" w:rsidRPr="3FA0D7E8">
        <w:rPr>
          <w:i/>
          <w:iCs/>
        </w:rPr>
        <w:t>seed</w:t>
      </w:r>
      <w:proofErr w:type="spellEnd"/>
      <w:r w:rsidR="30F41E1A" w:rsidRPr="3FA0D7E8">
        <w:rPr>
          <w:i/>
          <w:iCs/>
        </w:rPr>
        <w:t xml:space="preserve"> </w:t>
      </w:r>
      <w:r w:rsidR="30F41E1A" w:rsidRPr="62F2EDEF">
        <w:t>varijablom</w:t>
      </w:r>
      <w:r w:rsidR="700A6F5B">
        <w:t>, što će više biti objašnjeno u narednoj sekciji.</w:t>
      </w:r>
    </w:p>
    <w:p w14:paraId="0A4DE4E7" w14:textId="77777777" w:rsidR="00E50AC2" w:rsidRDefault="00E50AC2" w:rsidP="00E50AC2">
      <w:pPr>
        <w:pStyle w:val="IIInivonaslova-Odeljak"/>
      </w:pPr>
      <w:bookmarkStart w:id="33" w:name="_Toc119968724"/>
      <w:r>
        <w:t xml:space="preserve">Način </w:t>
      </w:r>
      <w:proofErr w:type="spellStart"/>
      <w:r>
        <w:t>paralelizacije</w:t>
      </w:r>
      <w:bookmarkEnd w:id="33"/>
      <w:proofErr w:type="spellEnd"/>
    </w:p>
    <w:p w14:paraId="69532863" w14:textId="40C26A42" w:rsidR="00E50AC2" w:rsidRPr="008C6536" w:rsidRDefault="46E1CB58" w:rsidP="00E50AC2">
      <w:pPr>
        <w:pStyle w:val="Osnovnitekst"/>
        <w:rPr>
          <w:i/>
        </w:rPr>
      </w:pPr>
      <w:proofErr w:type="spellStart"/>
      <w:r>
        <w:t>Paralelizacija</w:t>
      </w:r>
      <w:proofErr w:type="spellEnd"/>
      <w:r>
        <w:t xml:space="preserve"> se u ovom problemu izvodi koristeći </w:t>
      </w:r>
      <w:r w:rsidR="7C6D2BA7">
        <w:t>koncept poslova (</w:t>
      </w:r>
      <w:proofErr w:type="spellStart"/>
      <w:r w:rsidR="7C6D2BA7">
        <w:t>tasks</w:t>
      </w:r>
      <w:proofErr w:type="spellEnd"/>
      <w:r w:rsidR="7C6D2BA7">
        <w:t xml:space="preserve">). Da bi se izbeglo višestruko definisanje </w:t>
      </w:r>
      <w:proofErr w:type="spellStart"/>
      <w:r w:rsidR="7C6D2BA7">
        <w:t>task</w:t>
      </w:r>
      <w:proofErr w:type="spellEnd"/>
      <w:r w:rsidR="7C6D2BA7">
        <w:t xml:space="preserve">-ova, sve četiri petlje se nalaze u okviru </w:t>
      </w:r>
      <w:r w:rsidR="7C6D2BA7" w:rsidRPr="22E908A9">
        <w:rPr>
          <w:i/>
          <w:iCs/>
        </w:rPr>
        <w:t xml:space="preserve">single </w:t>
      </w:r>
      <w:r w:rsidR="7C6D2BA7" w:rsidRPr="22E908A9">
        <w:t>direktive</w:t>
      </w:r>
      <w:r w:rsidR="7C6D2BA7" w:rsidRPr="463B1EB0">
        <w:t>,</w:t>
      </w:r>
      <w:r w:rsidR="7C6D2BA7" w:rsidRPr="0CDF4ABF">
        <w:t xml:space="preserve"> koja </w:t>
      </w:r>
      <w:r w:rsidR="7C6D2BA7" w:rsidRPr="1A6C99CB">
        <w:t>puni bazen poslova</w:t>
      </w:r>
      <w:r w:rsidR="7C6D2BA7" w:rsidRPr="0462DBE1">
        <w:t xml:space="preserve"> </w:t>
      </w:r>
      <w:r w:rsidR="363866F2" w:rsidRPr="79C79F2F">
        <w:t xml:space="preserve">sa </w:t>
      </w:r>
      <w:r w:rsidR="363866F2" w:rsidRPr="4245A222">
        <w:t xml:space="preserve">gore </w:t>
      </w:r>
      <w:r w:rsidR="363866F2" w:rsidRPr="6597B829">
        <w:t xml:space="preserve">opisanim </w:t>
      </w:r>
      <w:proofErr w:type="spellStart"/>
      <w:r w:rsidR="363866F2" w:rsidRPr="6597B829">
        <w:t>task</w:t>
      </w:r>
      <w:proofErr w:type="spellEnd"/>
      <w:r w:rsidR="363866F2" w:rsidRPr="6597B829">
        <w:t>-</w:t>
      </w:r>
      <w:r w:rsidR="363866F2" w:rsidRPr="08E9CE31">
        <w:t>ovima</w:t>
      </w:r>
      <w:r w:rsidR="363866F2" w:rsidRPr="21A0A787">
        <w:t>.</w:t>
      </w:r>
      <w:r w:rsidR="363866F2" w:rsidRPr="600D5BA6">
        <w:t xml:space="preserve"> </w:t>
      </w:r>
      <w:r w:rsidR="363866F2" w:rsidRPr="4A039DBC">
        <w:t>U</w:t>
      </w:r>
      <w:r w:rsidR="0F9DC08D" w:rsidRPr="4A039DBC">
        <w:t xml:space="preserve"> odnosu na </w:t>
      </w:r>
      <w:r w:rsidR="0F9DC08D" w:rsidRPr="1B43067C">
        <w:t xml:space="preserve">kod </w:t>
      </w:r>
      <w:r w:rsidR="0F9DC08D" w:rsidRPr="33F9DFD2">
        <w:t xml:space="preserve">iz prethodnog </w:t>
      </w:r>
      <w:r w:rsidR="0F9DC08D" w:rsidRPr="574BF5D9">
        <w:t xml:space="preserve">zadatka, </w:t>
      </w:r>
      <w:r w:rsidR="0F9DC08D" w:rsidRPr="66B31BC9">
        <w:t xml:space="preserve">izuzev </w:t>
      </w:r>
      <w:r w:rsidR="0F9DC08D" w:rsidRPr="69603735">
        <w:t xml:space="preserve">nepostojanja </w:t>
      </w:r>
      <w:proofErr w:type="spellStart"/>
      <w:r w:rsidR="0F9DC08D" w:rsidRPr="69603735">
        <w:t>worksharing</w:t>
      </w:r>
      <w:proofErr w:type="spellEnd"/>
      <w:r w:rsidR="0F9DC08D" w:rsidRPr="539B703A">
        <w:t xml:space="preserve"> direktiva, </w:t>
      </w:r>
      <w:r w:rsidR="0F9DC08D" w:rsidRPr="76ED8641">
        <w:t xml:space="preserve">najveća </w:t>
      </w:r>
      <w:r w:rsidR="0F9DC08D" w:rsidRPr="333B6C8E">
        <w:t>r</w:t>
      </w:r>
      <w:r w:rsidR="754C14CD" w:rsidRPr="333B6C8E">
        <w:t xml:space="preserve">azlika se može </w:t>
      </w:r>
      <w:r w:rsidR="754C14CD" w:rsidRPr="60E3C857">
        <w:t>primetiti</w:t>
      </w:r>
      <w:r w:rsidR="754C14CD" w:rsidRPr="56488BA6">
        <w:t xml:space="preserve"> u </w:t>
      </w:r>
      <w:r w:rsidR="754C14CD" w:rsidRPr="4ADA0A6D">
        <w:t xml:space="preserve">radu </w:t>
      </w:r>
      <w:r w:rsidR="754C14CD" w:rsidRPr="117E367C">
        <w:t xml:space="preserve">sa redukcionim varijablama. </w:t>
      </w:r>
      <w:r w:rsidR="754C14CD" w:rsidRPr="2961CB4A">
        <w:t xml:space="preserve">Varijabla </w:t>
      </w:r>
      <w:proofErr w:type="spellStart"/>
      <w:r w:rsidR="754C14CD" w:rsidRPr="2961CB4A">
        <w:rPr>
          <w:i/>
          <w:iCs/>
        </w:rPr>
        <w:t>n</w:t>
      </w:r>
      <w:r w:rsidR="754C14CD" w:rsidRPr="4CB3E151">
        <w:rPr>
          <w:i/>
          <w:iCs/>
        </w:rPr>
        <w:t>_inside</w:t>
      </w:r>
      <w:proofErr w:type="spellEnd"/>
      <w:r w:rsidR="754C14CD" w:rsidRPr="4CB3E151">
        <w:t xml:space="preserve"> je sada </w:t>
      </w:r>
      <w:proofErr w:type="spellStart"/>
      <w:r w:rsidR="754C14CD" w:rsidRPr="5B1474E5">
        <w:t>shared</w:t>
      </w:r>
      <w:proofErr w:type="spellEnd"/>
      <w:r w:rsidR="754C14CD" w:rsidRPr="5B1474E5">
        <w:t xml:space="preserve">, </w:t>
      </w:r>
      <w:r w:rsidR="754C14CD" w:rsidRPr="7E668AEC">
        <w:t>pošto</w:t>
      </w:r>
      <w:r w:rsidR="754C14CD" w:rsidRPr="450AB6FB">
        <w:t xml:space="preserve"> se ona menja u okviru </w:t>
      </w:r>
      <w:r w:rsidR="754C14CD" w:rsidRPr="5D3342B8">
        <w:rPr>
          <w:i/>
          <w:iCs/>
        </w:rPr>
        <w:t xml:space="preserve">single </w:t>
      </w:r>
      <w:r w:rsidR="754C14CD" w:rsidRPr="24AAB34F">
        <w:t>direktive</w:t>
      </w:r>
      <w:r w:rsidR="754C14CD" w:rsidRPr="75EA1C0E">
        <w:t xml:space="preserve">, pre pravljenja </w:t>
      </w:r>
      <w:r w:rsidR="754C14CD" w:rsidRPr="6B4EDF5D">
        <w:t>svakog posla.</w:t>
      </w:r>
      <w:r w:rsidR="754C14CD" w:rsidRPr="0EA0F565">
        <w:t xml:space="preserve"> </w:t>
      </w:r>
      <w:r w:rsidR="43A7DFB0" w:rsidRPr="1D49A811">
        <w:t xml:space="preserve">Varijabla </w:t>
      </w:r>
      <w:proofErr w:type="spellStart"/>
      <w:r w:rsidR="1030FF99" w:rsidRPr="1D49A811">
        <w:rPr>
          <w:i/>
          <w:iCs/>
        </w:rPr>
        <w:t>err</w:t>
      </w:r>
      <w:proofErr w:type="spellEnd"/>
      <w:r w:rsidR="1030FF99" w:rsidRPr="660979C9">
        <w:t xml:space="preserve"> </w:t>
      </w:r>
      <w:r w:rsidR="25E73979" w:rsidRPr="7CE9A464">
        <w:t>je</w:t>
      </w:r>
      <w:r w:rsidR="1030FF99" w:rsidRPr="705FBF8B">
        <w:t xml:space="preserve"> </w:t>
      </w:r>
      <w:r w:rsidR="25E73979" w:rsidRPr="232DCCC7">
        <w:t>ostala</w:t>
      </w:r>
      <w:r w:rsidR="046AD191" w:rsidRPr="66D82BC5">
        <w:t xml:space="preserve"> kao</w:t>
      </w:r>
      <w:r w:rsidR="25E73979" w:rsidRPr="232DCCC7">
        <w:t xml:space="preserve"> </w:t>
      </w:r>
      <w:r w:rsidR="25E73979" w:rsidRPr="746D3586">
        <w:t>redukciona</w:t>
      </w:r>
      <w:r w:rsidR="1030FF99" w:rsidRPr="13B1D593">
        <w:rPr>
          <w:i/>
          <w:iCs/>
        </w:rPr>
        <w:t xml:space="preserve"> </w:t>
      </w:r>
      <w:r w:rsidR="1030FF99" w:rsidRPr="17BF4B8E">
        <w:t>varijabl</w:t>
      </w:r>
      <w:r w:rsidR="4F9AC3E5" w:rsidRPr="17BF4B8E">
        <w:t>a</w:t>
      </w:r>
      <w:r w:rsidR="4F9AC3E5" w:rsidRPr="0D240EDD">
        <w:t xml:space="preserve">, </w:t>
      </w:r>
      <w:r w:rsidR="4F9AC3E5" w:rsidRPr="01B58DA4">
        <w:t xml:space="preserve">samo što sada svaka nit ima </w:t>
      </w:r>
      <w:r w:rsidR="4F9AC3E5" w:rsidRPr="52F4F663">
        <w:t xml:space="preserve">svoju </w:t>
      </w:r>
      <w:proofErr w:type="spellStart"/>
      <w:r w:rsidR="4F9AC3E5" w:rsidRPr="52F4F663">
        <w:rPr>
          <w:i/>
          <w:iCs/>
        </w:rPr>
        <w:t>err</w:t>
      </w:r>
      <w:r w:rsidR="4F9AC3E5" w:rsidRPr="562BFFAD">
        <w:rPr>
          <w:i/>
          <w:iCs/>
        </w:rPr>
        <w:t>_thrd</w:t>
      </w:r>
      <w:proofErr w:type="spellEnd"/>
      <w:r w:rsidR="4F9AC3E5" w:rsidRPr="2B30BF50">
        <w:rPr>
          <w:i/>
          <w:iCs/>
        </w:rPr>
        <w:t xml:space="preserve"> </w:t>
      </w:r>
      <w:proofErr w:type="spellStart"/>
      <w:r w:rsidR="4F9AC3E5" w:rsidRPr="2B30BF50">
        <w:rPr>
          <w:i/>
          <w:iCs/>
        </w:rPr>
        <w:t>threadprivate</w:t>
      </w:r>
      <w:proofErr w:type="spellEnd"/>
      <w:r w:rsidR="4F9AC3E5" w:rsidRPr="2B30BF50">
        <w:t xml:space="preserve"> </w:t>
      </w:r>
      <w:r w:rsidR="4F9AC3E5" w:rsidRPr="637457CA">
        <w:t xml:space="preserve">varijablu, </w:t>
      </w:r>
      <w:r w:rsidR="4F9AC3E5" w:rsidRPr="58D91B19">
        <w:t>koju koristi</w:t>
      </w:r>
      <w:r w:rsidR="4F9AC3E5" w:rsidRPr="4D6A99E0">
        <w:t xml:space="preserve"> za</w:t>
      </w:r>
      <w:r w:rsidR="4F9AC3E5" w:rsidRPr="70BCAFE7">
        <w:t xml:space="preserve"> računanje</w:t>
      </w:r>
      <w:r w:rsidR="4F9AC3E5" w:rsidRPr="7F1D437B">
        <w:t xml:space="preserve"> kumulativne </w:t>
      </w:r>
      <w:r w:rsidR="4F9AC3E5" w:rsidRPr="7E49FEF3">
        <w:t xml:space="preserve">greške za sve </w:t>
      </w:r>
      <w:r w:rsidR="4F9AC3E5" w:rsidRPr="73AEC242">
        <w:t xml:space="preserve">poslove koje ona </w:t>
      </w:r>
      <w:r w:rsidR="4F9AC3E5" w:rsidRPr="248E2756">
        <w:t>sama obradi.</w:t>
      </w:r>
      <w:r w:rsidR="4F9AC3E5" w:rsidRPr="19F2EAA5">
        <w:t xml:space="preserve"> </w:t>
      </w:r>
      <w:r w:rsidR="3B3DB799" w:rsidRPr="4AD24FB8">
        <w:t>Na samom</w:t>
      </w:r>
      <w:r w:rsidR="3B3DB799" w:rsidRPr="6B325364">
        <w:t xml:space="preserve"> </w:t>
      </w:r>
      <w:r w:rsidR="3B3DB799" w:rsidRPr="3C71BC24">
        <w:t>kraju</w:t>
      </w:r>
      <w:r w:rsidR="3B3DB799" w:rsidRPr="11767BC7">
        <w:t xml:space="preserve"> </w:t>
      </w:r>
      <w:proofErr w:type="spellStart"/>
      <w:r w:rsidR="3B3DB799" w:rsidRPr="11767BC7">
        <w:rPr>
          <w:i/>
          <w:iCs/>
        </w:rPr>
        <w:t>parallel</w:t>
      </w:r>
      <w:proofErr w:type="spellEnd"/>
      <w:r w:rsidR="3B3DB799" w:rsidRPr="11767BC7">
        <w:t xml:space="preserve"> regiona </w:t>
      </w:r>
      <w:r w:rsidR="3B3DB799" w:rsidRPr="34C891CE">
        <w:t xml:space="preserve">se </w:t>
      </w:r>
      <w:r w:rsidR="3B3DB799" w:rsidRPr="5B0CBA30">
        <w:t xml:space="preserve">postavlja </w:t>
      </w:r>
      <w:proofErr w:type="spellStart"/>
      <w:r w:rsidR="3B3DB799" w:rsidRPr="5B0CBA30">
        <w:rPr>
          <w:i/>
          <w:iCs/>
        </w:rPr>
        <w:t>taskwait</w:t>
      </w:r>
      <w:proofErr w:type="spellEnd"/>
      <w:r w:rsidR="3B3DB799" w:rsidRPr="5B0CBA30">
        <w:t xml:space="preserve"> barijera, da </w:t>
      </w:r>
      <w:r w:rsidR="3B3DB799" w:rsidRPr="7E5ED037">
        <w:t xml:space="preserve">bi </w:t>
      </w:r>
      <w:r w:rsidR="6C9ECACC" w:rsidRPr="3B09A6E0">
        <w:t xml:space="preserve">svaka </w:t>
      </w:r>
      <w:r w:rsidR="6C9ECACC" w:rsidRPr="5E5BBCE7">
        <w:t xml:space="preserve">nit svoj deo </w:t>
      </w:r>
      <w:r w:rsidR="6C9ECACC" w:rsidRPr="2F9B25A7">
        <w:t xml:space="preserve">posla </w:t>
      </w:r>
      <w:r w:rsidR="6C9ECACC" w:rsidRPr="242CA46E">
        <w:t xml:space="preserve">dodala u </w:t>
      </w:r>
      <w:proofErr w:type="spellStart"/>
      <w:r w:rsidR="6C9ECACC" w:rsidRPr="242CA46E">
        <w:rPr>
          <w:i/>
          <w:iCs/>
        </w:rPr>
        <w:t>err</w:t>
      </w:r>
      <w:proofErr w:type="spellEnd"/>
      <w:r w:rsidR="6C9ECACC" w:rsidRPr="328D3802">
        <w:t xml:space="preserve"> varijablu, </w:t>
      </w:r>
      <w:r w:rsidR="6C9ECACC" w:rsidRPr="6AD0D07C">
        <w:t xml:space="preserve">koja će se na </w:t>
      </w:r>
      <w:r w:rsidR="6C9ECACC" w:rsidRPr="271EB6C9">
        <w:t xml:space="preserve">kraju </w:t>
      </w:r>
      <w:r w:rsidR="6C9ECACC" w:rsidRPr="6619B881">
        <w:t xml:space="preserve">redukovati od strane </w:t>
      </w:r>
      <w:proofErr w:type="spellStart"/>
      <w:r w:rsidR="6C9ECACC" w:rsidRPr="1E5D50FC">
        <w:t>OpenMP</w:t>
      </w:r>
      <w:proofErr w:type="spellEnd"/>
      <w:r w:rsidR="6C9ECACC" w:rsidRPr="2CBDE490">
        <w:t xml:space="preserve"> </w:t>
      </w:r>
      <w:r w:rsidR="6C9ECACC" w:rsidRPr="500FFA97">
        <w:t xml:space="preserve">biblioteke. </w:t>
      </w:r>
      <w:proofErr w:type="spellStart"/>
      <w:r w:rsidR="6C9ECACC" w:rsidRPr="16B426A6">
        <w:rPr>
          <w:i/>
          <w:iCs/>
        </w:rPr>
        <w:t>Seed</w:t>
      </w:r>
      <w:proofErr w:type="spellEnd"/>
      <w:r w:rsidR="6C9ECACC" w:rsidRPr="16B426A6">
        <w:rPr>
          <w:i/>
          <w:iCs/>
        </w:rPr>
        <w:t xml:space="preserve"> </w:t>
      </w:r>
      <w:r w:rsidR="6C9ECACC" w:rsidRPr="16B426A6">
        <w:t>je takođe sada postala</w:t>
      </w:r>
      <w:r w:rsidR="6C9ECACC" w:rsidRPr="15E0E21E">
        <w:t xml:space="preserve"> </w:t>
      </w:r>
      <w:proofErr w:type="spellStart"/>
      <w:r w:rsidR="6C9ECACC" w:rsidRPr="5D5852B4">
        <w:rPr>
          <w:i/>
          <w:iCs/>
        </w:rPr>
        <w:t>threadprivate</w:t>
      </w:r>
      <w:proofErr w:type="spellEnd"/>
      <w:r w:rsidR="51A0F22B" w:rsidRPr="0A423B3A">
        <w:rPr>
          <w:i/>
          <w:iCs/>
        </w:rPr>
        <w:t xml:space="preserve">, </w:t>
      </w:r>
      <w:r w:rsidR="51A0F22B" w:rsidRPr="0A423B3A">
        <w:t xml:space="preserve">dok je </w:t>
      </w:r>
      <w:r w:rsidR="51A0F22B" w:rsidRPr="2D945141">
        <w:t xml:space="preserve">inicijalizacija ostala </w:t>
      </w:r>
      <w:r w:rsidR="51A0F22B" w:rsidRPr="50E66748">
        <w:t xml:space="preserve">ista kao u </w:t>
      </w:r>
      <w:r w:rsidR="51A0F22B" w:rsidRPr="74387D4F">
        <w:t xml:space="preserve">prethodnom </w:t>
      </w:r>
      <w:r w:rsidR="51A0F22B" w:rsidRPr="178A9357">
        <w:t>zadatku.</w:t>
      </w:r>
    </w:p>
    <w:p w14:paraId="36416031" w14:textId="77777777" w:rsidR="00E50AC2" w:rsidRDefault="00E50AC2" w:rsidP="00E50AC2">
      <w:pPr>
        <w:pStyle w:val="IInivonaslova-Potpoglavlje"/>
      </w:pPr>
      <w:bookmarkStart w:id="34" w:name="_Toc119968725"/>
      <w:r>
        <w:t>Rezultati</w:t>
      </w:r>
      <w:bookmarkEnd w:id="34"/>
    </w:p>
    <w:p w14:paraId="4247A995" w14:textId="0956C1A0" w:rsidR="00E50AC2" w:rsidRDefault="2D9EE548" w:rsidP="00E50AC2">
      <w:pPr>
        <w:pStyle w:val="Osnovnitekst"/>
      </w:pPr>
      <w:r>
        <w:t xml:space="preserve">Predstavljeni su rezultati za 2 slučaja izvršavanja koda. Izabrano je da prikazani rezultati budu za modifikovanu verziju koda jer se malom izmenom u samom kodu postižu vidna ubrzanja za </w:t>
      </w:r>
      <w:proofErr w:type="spellStart"/>
      <w:r>
        <w:t>paralelizovan</w:t>
      </w:r>
      <w:proofErr w:type="spellEnd"/>
      <w:r>
        <w:t xml:space="preserve"> slučaj, dok se promene ne primećuju kod sekvencijalnog izvršavanja, pa je ovde prikazan najbolji slučaj. Kako su najveća ubrzanja postignuta za 8 niti, ovde je u analizi korišćen taj broj niti</w:t>
      </w:r>
      <w:r>
        <w:t>.</w:t>
      </w:r>
    </w:p>
    <w:p w14:paraId="524182C8" w14:textId="77777777" w:rsidR="00E50AC2" w:rsidRDefault="00E50AC2" w:rsidP="00E50AC2">
      <w:pPr>
        <w:pStyle w:val="IIInivonaslova-Odeljak"/>
      </w:pPr>
      <w:bookmarkStart w:id="35" w:name="_Toc119968726"/>
      <w:r>
        <w:lastRenderedPageBreak/>
        <w:t>Logovi izvršavanja</w:t>
      </w:r>
      <w:bookmarkEnd w:id="35"/>
    </w:p>
    <w:p w14:paraId="364321B3" w14:textId="77777777" w:rsidR="00E50AC2" w:rsidRDefault="00E50AC2" w:rsidP="00E50AC2">
      <w:pPr>
        <w:pStyle w:val="Osnovnitekst"/>
        <w:rPr>
          <w:color w:val="FF0000"/>
        </w:rPr>
      </w:pPr>
      <w:r w:rsidRPr="00A9353C">
        <w:rPr>
          <w:color w:val="FF0000"/>
        </w:rPr>
        <w:t>U nastavku su dati rezultati za svaki od slučajeva izvršavanja koda, za različite gornje granice prostih brojeva.</w:t>
      </w:r>
    </w:p>
    <w:p w14:paraId="326F4D79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09:54:55 PM</w:t>
      </w:r>
    </w:p>
    <w:p w14:paraId="72FBED3A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45C8B4D8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3FCE962A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73639EF9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1000</w:t>
      </w:r>
    </w:p>
    <w:p w14:paraId="4FD6AEDE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79FF5097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52C397CE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34A3A9DB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2.171700e-02</w:t>
      </w:r>
    </w:p>
    <w:p w14:paraId="05B7FF3E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09:54:58 PM</w:t>
      </w:r>
    </w:p>
    <w:p w14:paraId="7EC7A857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09:54:58 PM</w:t>
      </w:r>
    </w:p>
    <w:p w14:paraId="4C9201FF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18637F29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3C121479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1CA831DD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5000</w:t>
      </w:r>
    </w:p>
    <w:p w14:paraId="7B8D9ED5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03135063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16FF94F3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6601DD7C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2.127277e-02</w:t>
      </w:r>
    </w:p>
    <w:p w14:paraId="709AB928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09:55:13 PM</w:t>
      </w:r>
    </w:p>
    <w:p w14:paraId="7ABE2EEF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09:55:13 PM</w:t>
      </w:r>
    </w:p>
    <w:p w14:paraId="6D1B8D51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55095E6D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63785B21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1B4CF188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10000</w:t>
      </w:r>
    </w:p>
    <w:p w14:paraId="71DAC180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703E3632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1DB20F2E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52FD2AA8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2.109998e-02</w:t>
      </w:r>
    </w:p>
    <w:p w14:paraId="555A4BCB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09:55:43 PM</w:t>
      </w:r>
    </w:p>
    <w:p w14:paraId="041A7FA5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09:55:43 PM</w:t>
      </w:r>
    </w:p>
    <w:p w14:paraId="079F88B4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A = 3.000000</w:t>
      </w:r>
    </w:p>
    <w:p w14:paraId="0E4C17DE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B = 2.000000</w:t>
      </w:r>
    </w:p>
    <w:p w14:paraId="183C5526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C = 1.000000</w:t>
      </w:r>
    </w:p>
    <w:p w14:paraId="5D9B60CE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N = 20000</w:t>
      </w:r>
    </w:p>
    <w:p w14:paraId="2CDD9C0C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>H = 0.0010</w:t>
      </w:r>
    </w:p>
    <w:p w14:paraId="4CB850B3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55FCC2C9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 </w:t>
      </w:r>
    </w:p>
    <w:p w14:paraId="5CC9781A" w14:textId="77777777" w:rsidR="001B20D9" w:rsidRDefault="001B20D9" w:rsidP="001B20D9">
      <w:pPr>
        <w:pStyle w:val="Programskikod"/>
        <w:spacing w:after="0"/>
        <w:rPr>
          <w:sz w:val="18"/>
          <w:szCs w:val="18"/>
        </w:rPr>
      </w:pPr>
      <w:r w:rsidRPr="1B9717CB">
        <w:rPr>
          <w:sz w:val="18"/>
          <w:szCs w:val="18"/>
        </w:rPr>
        <w:t xml:space="preserve">RMS </w:t>
      </w:r>
      <w:proofErr w:type="spellStart"/>
      <w:r w:rsidRPr="1B9717CB">
        <w:rPr>
          <w:sz w:val="18"/>
          <w:szCs w:val="18"/>
        </w:rPr>
        <w:t>absolute</w:t>
      </w:r>
      <w:proofErr w:type="spellEnd"/>
      <w:r w:rsidRPr="1B9717CB">
        <w:rPr>
          <w:sz w:val="18"/>
          <w:szCs w:val="18"/>
        </w:rPr>
        <w:t xml:space="preserve"> </w:t>
      </w:r>
      <w:proofErr w:type="spellStart"/>
      <w:r w:rsidRPr="1B9717CB">
        <w:rPr>
          <w:sz w:val="18"/>
          <w:szCs w:val="18"/>
        </w:rPr>
        <w:t>error</w:t>
      </w:r>
      <w:proofErr w:type="spellEnd"/>
      <w:r w:rsidRPr="1B9717CB">
        <w:rPr>
          <w:sz w:val="18"/>
          <w:szCs w:val="18"/>
        </w:rPr>
        <w:t xml:space="preserve"> in </w:t>
      </w:r>
      <w:proofErr w:type="spellStart"/>
      <w:r w:rsidRPr="1B9717CB">
        <w:rPr>
          <w:sz w:val="18"/>
          <w:szCs w:val="18"/>
        </w:rPr>
        <w:t>solution</w:t>
      </w:r>
      <w:proofErr w:type="spellEnd"/>
      <w:r w:rsidRPr="1B9717CB">
        <w:rPr>
          <w:sz w:val="18"/>
          <w:szCs w:val="18"/>
        </w:rPr>
        <w:t xml:space="preserve"> = 2.102653e-02</w:t>
      </w:r>
    </w:p>
    <w:p w14:paraId="38116A8B" w14:textId="77777777" w:rsidR="001B20D9" w:rsidRDefault="001B20D9" w:rsidP="001B20D9">
      <w:pPr>
        <w:pStyle w:val="Programskikod"/>
        <w:spacing w:after="0"/>
      </w:pPr>
      <w:r w:rsidRPr="1B9717CB">
        <w:rPr>
          <w:sz w:val="18"/>
          <w:szCs w:val="18"/>
        </w:rPr>
        <w:t xml:space="preserve">21 </w:t>
      </w:r>
      <w:proofErr w:type="spellStart"/>
      <w:r w:rsidRPr="1B9717CB">
        <w:rPr>
          <w:sz w:val="18"/>
          <w:szCs w:val="18"/>
        </w:rPr>
        <w:t>November</w:t>
      </w:r>
      <w:proofErr w:type="spellEnd"/>
      <w:r w:rsidRPr="1B9717CB">
        <w:rPr>
          <w:sz w:val="18"/>
          <w:szCs w:val="18"/>
        </w:rPr>
        <w:t xml:space="preserve"> 2022 09:56:43 PM</w:t>
      </w:r>
    </w:p>
    <w:p w14:paraId="397F74C4" w14:textId="7AB90EE6" w:rsidR="001B20D9" w:rsidRPr="001B20D9" w:rsidRDefault="001B20D9" w:rsidP="6C8AC06D">
      <w:pPr>
        <w:pStyle w:val="Oznakaslike"/>
      </w:pPr>
      <w:r>
        <w:t xml:space="preserve">Kod </w:t>
      </w:r>
      <w:r>
        <w:t>8</w:t>
      </w:r>
      <w:r>
        <w:t xml:space="preserve">. Sekvencijalno izvršavanje </w:t>
      </w:r>
      <w:proofErr w:type="spellStart"/>
      <w:r>
        <w:t>Feyman</w:t>
      </w:r>
      <w:proofErr w:type="spellEnd"/>
      <w:r>
        <w:t xml:space="preserve"> </w:t>
      </w:r>
    </w:p>
    <w:p w14:paraId="6A4A51B2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10:05:33 PM</w:t>
      </w:r>
    </w:p>
    <w:p w14:paraId="402CF6CD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A = 3.000000</w:t>
      </w:r>
    </w:p>
    <w:p w14:paraId="1804E7D9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B = 2.000000</w:t>
      </w:r>
    </w:p>
    <w:p w14:paraId="0F3F2D5A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C = 1.000000</w:t>
      </w:r>
    </w:p>
    <w:p w14:paraId="05BB8E0C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N = 1000</w:t>
      </w:r>
    </w:p>
    <w:p w14:paraId="07450641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H = 0.0010</w:t>
      </w:r>
    </w:p>
    <w:p w14:paraId="7E0D9F4F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6BA5A6A3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RMS </w:t>
      </w:r>
      <w:proofErr w:type="spellStart"/>
      <w:r w:rsidRPr="35628B93">
        <w:rPr>
          <w:sz w:val="18"/>
          <w:szCs w:val="18"/>
        </w:rPr>
        <w:t>absolute</w:t>
      </w:r>
      <w:proofErr w:type="spellEnd"/>
      <w:r w:rsidRPr="35628B93">
        <w:rPr>
          <w:sz w:val="18"/>
          <w:szCs w:val="18"/>
        </w:rPr>
        <w:t xml:space="preserve"> </w:t>
      </w:r>
      <w:proofErr w:type="spellStart"/>
      <w:r w:rsidRPr="35628B93">
        <w:rPr>
          <w:sz w:val="18"/>
          <w:szCs w:val="18"/>
        </w:rPr>
        <w:t>error</w:t>
      </w:r>
      <w:proofErr w:type="spellEnd"/>
      <w:r w:rsidRPr="35628B93">
        <w:rPr>
          <w:sz w:val="18"/>
          <w:szCs w:val="18"/>
        </w:rPr>
        <w:t xml:space="preserve"> in </w:t>
      </w:r>
      <w:proofErr w:type="spellStart"/>
      <w:r w:rsidRPr="35628B93">
        <w:rPr>
          <w:sz w:val="18"/>
          <w:szCs w:val="18"/>
        </w:rPr>
        <w:t>solution</w:t>
      </w:r>
      <w:proofErr w:type="spellEnd"/>
      <w:r w:rsidRPr="35628B93">
        <w:rPr>
          <w:sz w:val="18"/>
          <w:szCs w:val="18"/>
        </w:rPr>
        <w:t xml:space="preserve"> = 2.183796e-02</w:t>
      </w:r>
    </w:p>
    <w:p w14:paraId="2E981F9B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10:05:33 PM</w:t>
      </w:r>
    </w:p>
    <w:p w14:paraId="1D014159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5434A41C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0288A988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10:05:33 PM</w:t>
      </w:r>
    </w:p>
    <w:p w14:paraId="4FDC7456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A = 3.000000</w:t>
      </w:r>
    </w:p>
    <w:p w14:paraId="5767EE58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B = 2.000000</w:t>
      </w:r>
    </w:p>
    <w:p w14:paraId="492F946A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C = 1.000000</w:t>
      </w:r>
    </w:p>
    <w:p w14:paraId="415D764F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N = 5000</w:t>
      </w:r>
    </w:p>
    <w:p w14:paraId="39907956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H = 0.0010</w:t>
      </w:r>
    </w:p>
    <w:p w14:paraId="768B9A67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33BD2B10" w14:textId="54061D85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RMS </w:t>
      </w:r>
      <w:proofErr w:type="spellStart"/>
      <w:r w:rsidRPr="35628B93">
        <w:rPr>
          <w:sz w:val="18"/>
          <w:szCs w:val="18"/>
        </w:rPr>
        <w:t>absolute</w:t>
      </w:r>
      <w:proofErr w:type="spellEnd"/>
      <w:r w:rsidRPr="35628B93">
        <w:rPr>
          <w:sz w:val="18"/>
          <w:szCs w:val="18"/>
        </w:rPr>
        <w:t xml:space="preserve"> </w:t>
      </w:r>
      <w:proofErr w:type="spellStart"/>
      <w:r w:rsidRPr="35628B93">
        <w:rPr>
          <w:sz w:val="18"/>
          <w:szCs w:val="18"/>
        </w:rPr>
        <w:t>error</w:t>
      </w:r>
      <w:proofErr w:type="spellEnd"/>
      <w:r w:rsidRPr="35628B93">
        <w:rPr>
          <w:sz w:val="18"/>
          <w:szCs w:val="18"/>
        </w:rPr>
        <w:t xml:space="preserve"> in </w:t>
      </w:r>
      <w:proofErr w:type="spellStart"/>
      <w:r w:rsidRPr="35628B93">
        <w:rPr>
          <w:sz w:val="18"/>
          <w:szCs w:val="18"/>
        </w:rPr>
        <w:t>solution</w:t>
      </w:r>
      <w:proofErr w:type="spellEnd"/>
      <w:r w:rsidRPr="35628B93">
        <w:rPr>
          <w:sz w:val="18"/>
          <w:szCs w:val="18"/>
        </w:rPr>
        <w:t xml:space="preserve"> = 2.119511e-02</w:t>
      </w:r>
    </w:p>
    <w:p w14:paraId="7B29DDAD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10:05:35 PM</w:t>
      </w:r>
    </w:p>
    <w:p w14:paraId="102A2006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3B1B487E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20B8DA19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10:05:35 PM</w:t>
      </w:r>
    </w:p>
    <w:p w14:paraId="6E93C021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A = 3.000000</w:t>
      </w:r>
    </w:p>
    <w:p w14:paraId="353EA408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B = 2.000000</w:t>
      </w:r>
    </w:p>
    <w:p w14:paraId="3F278C11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C = 1.000000</w:t>
      </w:r>
    </w:p>
    <w:p w14:paraId="6B3534C0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N = 10000</w:t>
      </w:r>
    </w:p>
    <w:p w14:paraId="73359C03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H = 0.0010</w:t>
      </w:r>
    </w:p>
    <w:p w14:paraId="6AAF1F71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0FF3316A" w14:textId="01D11176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RMS </w:t>
      </w:r>
      <w:proofErr w:type="spellStart"/>
      <w:r w:rsidRPr="35628B93">
        <w:rPr>
          <w:sz w:val="18"/>
          <w:szCs w:val="18"/>
        </w:rPr>
        <w:t>absolute</w:t>
      </w:r>
      <w:proofErr w:type="spellEnd"/>
      <w:r w:rsidRPr="35628B93">
        <w:rPr>
          <w:sz w:val="18"/>
          <w:szCs w:val="18"/>
        </w:rPr>
        <w:t xml:space="preserve"> </w:t>
      </w:r>
      <w:proofErr w:type="spellStart"/>
      <w:r w:rsidRPr="35628B93">
        <w:rPr>
          <w:sz w:val="18"/>
          <w:szCs w:val="18"/>
        </w:rPr>
        <w:t>error</w:t>
      </w:r>
      <w:proofErr w:type="spellEnd"/>
      <w:r w:rsidRPr="35628B93">
        <w:rPr>
          <w:sz w:val="18"/>
          <w:szCs w:val="18"/>
        </w:rPr>
        <w:t xml:space="preserve"> in </w:t>
      </w:r>
      <w:proofErr w:type="spellStart"/>
      <w:r w:rsidRPr="35628B93">
        <w:rPr>
          <w:sz w:val="18"/>
          <w:szCs w:val="18"/>
        </w:rPr>
        <w:t>solution</w:t>
      </w:r>
      <w:proofErr w:type="spellEnd"/>
      <w:r w:rsidRPr="35628B93">
        <w:rPr>
          <w:sz w:val="18"/>
          <w:szCs w:val="18"/>
        </w:rPr>
        <w:t xml:space="preserve"> = 2.100273e-02</w:t>
      </w:r>
    </w:p>
    <w:p w14:paraId="7FBB7A5C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10:05:38 PM</w:t>
      </w:r>
    </w:p>
    <w:p w14:paraId="565206DE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23DE5EC6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24E68987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10:05:38 PM</w:t>
      </w:r>
    </w:p>
    <w:p w14:paraId="3B36D157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A = 3.000000</w:t>
      </w:r>
    </w:p>
    <w:p w14:paraId="4109D384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B = 2.000000</w:t>
      </w:r>
    </w:p>
    <w:p w14:paraId="310451C9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C = 1.000000</w:t>
      </w:r>
    </w:p>
    <w:p w14:paraId="0DC255E7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N = 20000</w:t>
      </w:r>
    </w:p>
    <w:p w14:paraId="73663623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>H = 0.0010</w:t>
      </w:r>
    </w:p>
    <w:p w14:paraId="3337D7E6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</w:p>
    <w:p w14:paraId="00625DB6" w14:textId="77777777" w:rsidR="00A73D50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RMS </w:t>
      </w:r>
      <w:proofErr w:type="spellStart"/>
      <w:r w:rsidRPr="35628B93">
        <w:rPr>
          <w:sz w:val="18"/>
          <w:szCs w:val="18"/>
        </w:rPr>
        <w:t>absolute</w:t>
      </w:r>
      <w:proofErr w:type="spellEnd"/>
      <w:r w:rsidRPr="35628B93">
        <w:rPr>
          <w:sz w:val="18"/>
          <w:szCs w:val="18"/>
        </w:rPr>
        <w:t xml:space="preserve"> </w:t>
      </w:r>
      <w:proofErr w:type="spellStart"/>
      <w:r w:rsidRPr="35628B93">
        <w:rPr>
          <w:sz w:val="18"/>
          <w:szCs w:val="18"/>
        </w:rPr>
        <w:t>error</w:t>
      </w:r>
      <w:proofErr w:type="spellEnd"/>
      <w:r w:rsidRPr="35628B93">
        <w:rPr>
          <w:sz w:val="18"/>
          <w:szCs w:val="18"/>
        </w:rPr>
        <w:t xml:space="preserve"> in </w:t>
      </w:r>
      <w:proofErr w:type="spellStart"/>
      <w:r w:rsidRPr="35628B93">
        <w:rPr>
          <w:sz w:val="18"/>
          <w:szCs w:val="18"/>
        </w:rPr>
        <w:t>solution</w:t>
      </w:r>
      <w:proofErr w:type="spellEnd"/>
      <w:r w:rsidRPr="35628B93">
        <w:rPr>
          <w:sz w:val="18"/>
          <w:szCs w:val="18"/>
        </w:rPr>
        <w:t xml:space="preserve"> = 2.101231e-02</w:t>
      </w:r>
    </w:p>
    <w:p w14:paraId="62035BAE" w14:textId="17D1F6ED" w:rsidR="00E50AC2" w:rsidRDefault="00A73D50" w:rsidP="00A73D50">
      <w:pPr>
        <w:pStyle w:val="Programskikod"/>
        <w:spacing w:after="0"/>
        <w:rPr>
          <w:sz w:val="18"/>
          <w:szCs w:val="18"/>
        </w:rPr>
      </w:pPr>
      <w:r w:rsidRPr="35628B93">
        <w:rPr>
          <w:sz w:val="18"/>
          <w:szCs w:val="18"/>
        </w:rPr>
        <w:t xml:space="preserve">21 </w:t>
      </w:r>
      <w:proofErr w:type="spellStart"/>
      <w:r w:rsidRPr="35628B93">
        <w:rPr>
          <w:sz w:val="18"/>
          <w:szCs w:val="18"/>
        </w:rPr>
        <w:t>November</w:t>
      </w:r>
      <w:proofErr w:type="spellEnd"/>
      <w:r w:rsidRPr="35628B93">
        <w:rPr>
          <w:sz w:val="18"/>
          <w:szCs w:val="18"/>
        </w:rPr>
        <w:t xml:space="preserve"> 2022 10:05:46 PM</w:t>
      </w:r>
    </w:p>
    <w:p w14:paraId="35E1203E" w14:textId="3A5ABC67" w:rsidR="00E50AC2" w:rsidRPr="005B7DC8" w:rsidRDefault="3E402FE3" w:rsidP="00E50AC2">
      <w:pPr>
        <w:pStyle w:val="Oznakaslike"/>
        <w:rPr>
          <w:lang w:val="sr-Latn-RS"/>
        </w:rPr>
      </w:pPr>
      <w:r>
        <w:t>Kod 9</w:t>
      </w:r>
      <w:r w:rsidR="46E1CB58">
        <w:t>.</w:t>
      </w:r>
      <w:r w:rsidR="00E50AC2">
        <w:t xml:space="preserve"> </w:t>
      </w:r>
      <w:r w:rsidR="6F38381E">
        <w:t>Paralelno</w:t>
      </w:r>
      <w:r w:rsidR="00E50AC2">
        <w:t xml:space="preserve"> izvršavanje </w:t>
      </w:r>
      <w:proofErr w:type="spellStart"/>
      <w:r w:rsidR="7A1E66B4">
        <w:t>Feyman</w:t>
      </w:r>
      <w:proofErr w:type="spellEnd"/>
      <w:r w:rsidR="1C40FB5D">
        <w:t xml:space="preserve"> (</w:t>
      </w:r>
      <w:proofErr w:type="spellStart"/>
      <w:r w:rsidR="1C40FB5D">
        <w:t>tasks</w:t>
      </w:r>
      <w:proofErr w:type="spellEnd"/>
      <w:r w:rsidR="1C40FB5D">
        <w:t>)</w:t>
      </w:r>
    </w:p>
    <w:p w14:paraId="189EB1EF" w14:textId="77777777" w:rsidR="00E50AC2" w:rsidRDefault="00E50AC2" w:rsidP="00E50AC2">
      <w:pPr>
        <w:pStyle w:val="IIInivonaslova-Odeljak"/>
      </w:pPr>
      <w:bookmarkStart w:id="36" w:name="_Toc119968727"/>
      <w:r>
        <w:t>Grafici ubrzanja</w:t>
      </w:r>
      <w:bookmarkEnd w:id="36"/>
    </w:p>
    <w:p w14:paraId="1B1CD546" w14:textId="432A4D23" w:rsidR="00E50AC2" w:rsidRDefault="2CB58FCB" w:rsidP="00E50AC2">
      <w:pPr>
        <w:pStyle w:val="Osnovnitekst"/>
      </w:pPr>
      <w:r>
        <w:t xml:space="preserve">U nastavku se nalazi </w:t>
      </w:r>
      <w:proofErr w:type="spellStart"/>
      <w:r>
        <w:t>grafik</w:t>
      </w:r>
      <w:proofErr w:type="spellEnd"/>
      <w:r>
        <w:t xml:space="preserve"> poređenja ubrzanja paralizovanog za različite vrednosti varijable OMP_NUM_THREADS.</w:t>
      </w:r>
    </w:p>
    <w:p w14:paraId="3C2EA1CA" w14:textId="0DC26772" w:rsidR="00E50AC2" w:rsidRDefault="5249F799" w:rsidP="00E50AC2">
      <w:pPr>
        <w:pStyle w:val="Osnovnitekst"/>
        <w:keepNext/>
        <w:ind w:firstLine="0"/>
        <w:jc w:val="center"/>
      </w:pPr>
      <w:r>
        <w:rPr>
          <w:noProof/>
        </w:rPr>
        <w:drawing>
          <wp:inline distT="0" distB="0" distL="0" distR="0" wp14:anchorId="3C41B320" wp14:editId="7C5C7BC7">
            <wp:extent cx="3958046" cy="2886075"/>
            <wp:effectExtent l="0" t="0" r="4445" b="0"/>
            <wp:docPr id="736129665" name="Picture 736129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810" cy="292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AC61" w14:textId="5D6ACC04" w:rsidR="00E50AC2" w:rsidRDefault="46E1CB58" w:rsidP="3BA3A0A5">
      <w:pPr>
        <w:pStyle w:val="Natpis"/>
        <w:jc w:val="center"/>
        <w:rPr>
          <w:noProof/>
          <w:lang w:val="sr-Latn-CS"/>
        </w:rPr>
      </w:pPr>
      <w:r w:rsidRPr="3BA3A0A5">
        <w:rPr>
          <w:noProof/>
          <w:lang w:val="sr-Latn-CS"/>
        </w:rPr>
        <w:t xml:space="preserve">Slika </w:t>
      </w:r>
      <w:r w:rsidR="3F298560" w:rsidRPr="3BA3A0A5">
        <w:rPr>
          <w:noProof/>
          <w:lang w:val="sr-Latn-CS"/>
        </w:rPr>
        <w:t>6</w:t>
      </w:r>
      <w:r w:rsidRPr="3BA3A0A5">
        <w:rPr>
          <w:noProof/>
          <w:lang w:val="sr-Latn-CS"/>
        </w:rPr>
        <w:t xml:space="preserve">. </w:t>
      </w:r>
      <w:r w:rsidRPr="5EF5B6AC">
        <w:rPr>
          <w:noProof/>
          <w:lang w:val="sr-Latn-CS"/>
        </w:rPr>
        <w:t>G</w:t>
      </w:r>
      <w:r w:rsidR="0D5C6E48" w:rsidRPr="5EF5B6AC">
        <w:rPr>
          <w:noProof/>
          <w:lang w:val="sr-Latn-CS"/>
        </w:rPr>
        <w:t>rafik</w:t>
      </w:r>
      <w:r w:rsidR="0D5C6E48" w:rsidRPr="3BA3A0A5">
        <w:rPr>
          <w:noProof/>
          <w:lang w:val="sr-Latn-CS"/>
        </w:rPr>
        <w:t xml:space="preserve"> zavisnosti ubrzanja koda za različit broj niti</w:t>
      </w:r>
    </w:p>
    <w:p w14:paraId="6401A789" w14:textId="4515C516" w:rsidR="00E50AC2" w:rsidRDefault="00E50AC2" w:rsidP="3BA3A0A5">
      <w:pPr>
        <w:rPr>
          <w:noProof/>
          <w:lang w:val="sr-Latn-CS"/>
        </w:rPr>
      </w:pPr>
    </w:p>
    <w:p w14:paraId="2E8514DA" w14:textId="77777777" w:rsidR="00E50AC2" w:rsidRDefault="00E50AC2" w:rsidP="00E50AC2">
      <w:pPr>
        <w:pStyle w:val="IIInivonaslova-Odeljak"/>
        <w:rPr>
          <w:lang w:val="sr-Latn-RS"/>
        </w:rPr>
      </w:pPr>
      <w:bookmarkStart w:id="37" w:name="_Toc119968728"/>
      <w:r>
        <w:t xml:space="preserve">Diskusija dobijenih </w:t>
      </w:r>
      <w:proofErr w:type="spellStart"/>
      <w:r>
        <w:t>re</w:t>
      </w:r>
      <w:r>
        <w:rPr>
          <w:lang w:val="sr-Latn-RS"/>
        </w:rPr>
        <w:t>zultata</w:t>
      </w:r>
      <w:bookmarkEnd w:id="37"/>
      <w:proofErr w:type="spellEnd"/>
    </w:p>
    <w:p w14:paraId="183B5686" w14:textId="5E5FE7E7" w:rsidR="00FE1673" w:rsidRDefault="0717336A" w:rsidP="008E4C5D">
      <w:pPr>
        <w:pStyle w:val="Osnovnitekst"/>
        <w:rPr>
          <w:lang w:val="sr-Latn-RS"/>
        </w:rPr>
      </w:pPr>
      <w:proofErr w:type="spellStart"/>
      <w:r>
        <w:t>Paralelizacija</w:t>
      </w:r>
      <w:proofErr w:type="spellEnd"/>
      <w:r>
        <w:t xml:space="preserve"> osnovnog sekvencijalnog donosi </w:t>
      </w:r>
      <w:r w:rsidRPr="0ED1B18D">
        <w:rPr>
          <w:lang w:val="sr-Latn-RS"/>
        </w:rPr>
        <w:t>i najveće ubrzanje se upravo dobija za najveći broj niti</w:t>
      </w:r>
      <w:r w:rsidRPr="08CDD8B5">
        <w:rPr>
          <w:lang w:val="sr-Latn-RS"/>
        </w:rPr>
        <w:t>.</w:t>
      </w:r>
      <w:r w:rsidRPr="0ED1B18D">
        <w:rPr>
          <w:lang w:val="sr-Latn-RS"/>
        </w:rPr>
        <w:t xml:space="preserve"> </w:t>
      </w:r>
      <w:r w:rsidR="0AAFB5C8" w:rsidRPr="53D481B2">
        <w:rPr>
          <w:lang w:val="sr-Latn-RS"/>
        </w:rPr>
        <w:t xml:space="preserve">U poređenju sa </w:t>
      </w:r>
      <w:r w:rsidR="0AAFB5C8" w:rsidRPr="1FB6BA24">
        <w:rPr>
          <w:lang w:val="sr-Latn-RS"/>
        </w:rPr>
        <w:t xml:space="preserve">rešenjem </w:t>
      </w:r>
      <w:r w:rsidR="0AAFB5C8" w:rsidRPr="4308D02B">
        <w:rPr>
          <w:lang w:val="sr-Latn-RS"/>
        </w:rPr>
        <w:t xml:space="preserve">prethodnog </w:t>
      </w:r>
      <w:r w:rsidR="0AAFB5C8" w:rsidRPr="627543B5">
        <w:rPr>
          <w:lang w:val="sr-Latn-RS"/>
        </w:rPr>
        <w:t>zadatka,</w:t>
      </w:r>
      <w:r w:rsidR="0AAFB5C8" w:rsidRPr="6879B405">
        <w:rPr>
          <w:lang w:val="sr-Latn-RS"/>
        </w:rPr>
        <w:t xml:space="preserve"> ubrzanje je </w:t>
      </w:r>
      <w:r w:rsidR="0AAFB5C8" w:rsidRPr="44E2A70F">
        <w:rPr>
          <w:lang w:val="sr-Latn-RS"/>
        </w:rPr>
        <w:t>ovde nešto manje</w:t>
      </w:r>
      <w:r w:rsidR="0AAFB5C8" w:rsidRPr="53433AA3">
        <w:rPr>
          <w:lang w:val="sr-Latn-RS"/>
        </w:rPr>
        <w:t>, što</w:t>
      </w:r>
      <w:r w:rsidR="0AAFB5C8" w:rsidRPr="769550AA">
        <w:rPr>
          <w:lang w:val="sr-Latn-RS"/>
        </w:rPr>
        <w:t xml:space="preserve"> je bilo </w:t>
      </w:r>
      <w:r w:rsidR="0AAFB5C8" w:rsidRPr="75C20C22">
        <w:rPr>
          <w:lang w:val="sr-Latn-RS"/>
        </w:rPr>
        <w:t xml:space="preserve">očekivano, </w:t>
      </w:r>
      <w:r w:rsidR="0AAFB5C8" w:rsidRPr="265C7A47">
        <w:rPr>
          <w:lang w:val="sr-Latn-RS"/>
        </w:rPr>
        <w:t xml:space="preserve">jedna cela simulacija </w:t>
      </w:r>
      <w:r w:rsidR="0AAFB5C8" w:rsidRPr="49AE904E">
        <w:rPr>
          <w:lang w:val="sr-Latn-RS"/>
        </w:rPr>
        <w:t xml:space="preserve">predstavlja jedan </w:t>
      </w:r>
      <w:r w:rsidR="0AAFB5C8" w:rsidRPr="580F23E2">
        <w:rPr>
          <w:lang w:val="sr-Latn-RS"/>
        </w:rPr>
        <w:t xml:space="preserve">posao, dok je u </w:t>
      </w:r>
      <w:r w:rsidR="0AAFB5C8" w:rsidRPr="1052BC5D">
        <w:rPr>
          <w:lang w:val="sr-Latn-RS"/>
        </w:rPr>
        <w:t xml:space="preserve">prethodnom slučaju </w:t>
      </w:r>
      <w:r w:rsidR="33A4D264" w:rsidRPr="57CC14BC">
        <w:rPr>
          <w:lang w:val="sr-Latn-RS"/>
        </w:rPr>
        <w:t xml:space="preserve">i ona sama </w:t>
      </w:r>
      <w:r w:rsidR="33A4D264" w:rsidRPr="56F6E86B">
        <w:rPr>
          <w:lang w:val="sr-Latn-RS"/>
        </w:rPr>
        <w:t xml:space="preserve">bili </w:t>
      </w:r>
      <w:proofErr w:type="spellStart"/>
      <w:r w:rsidR="33A4D264" w:rsidRPr="65577BFF">
        <w:rPr>
          <w:lang w:val="sr-Latn-RS"/>
        </w:rPr>
        <w:t>paralelizovana</w:t>
      </w:r>
      <w:proofErr w:type="spellEnd"/>
      <w:r w:rsidR="33A4D264" w:rsidRPr="65577BFF">
        <w:rPr>
          <w:lang w:val="sr-Latn-RS"/>
        </w:rPr>
        <w:t>.</w:t>
      </w:r>
    </w:p>
    <w:p w14:paraId="217150AB" w14:textId="575D34B7" w:rsidR="00FE1673" w:rsidRPr="00E7161C" w:rsidRDefault="00FE1673" w:rsidP="00FE1673">
      <w:pPr>
        <w:pStyle w:val="Inivonaslova-Poglavlje"/>
      </w:pPr>
      <w:bookmarkStart w:id="38" w:name="_Toc119968729"/>
      <w:r>
        <w:rPr>
          <w:lang w:val="sr-Latn-RS"/>
        </w:rPr>
        <w:lastRenderedPageBreak/>
        <w:t xml:space="preserve">Problem 5 - </w:t>
      </w:r>
      <w:proofErr w:type="spellStart"/>
      <w:r>
        <w:rPr>
          <w:lang w:val="sr-Latn-RS"/>
        </w:rPr>
        <w:t>MolDyn</w:t>
      </w:r>
      <w:bookmarkEnd w:id="38"/>
      <w:proofErr w:type="spellEnd"/>
    </w:p>
    <w:p w14:paraId="133081CC" w14:textId="77777777" w:rsidR="00FE1673" w:rsidRDefault="00FE1673" w:rsidP="00FE1673">
      <w:pPr>
        <w:pStyle w:val="IInivonaslova-Potpoglavlje"/>
      </w:pPr>
      <w:bookmarkStart w:id="39" w:name="_Toc119968730"/>
      <w:r>
        <w:t>Tekst problema</w:t>
      </w:r>
      <w:bookmarkEnd w:id="39"/>
    </w:p>
    <w:p w14:paraId="645B4023" w14:textId="77777777" w:rsidR="00E50AC2" w:rsidRDefault="00E50AC2" w:rsidP="008E4C5D">
      <w:pPr>
        <w:pStyle w:val="Osnovnitekst"/>
      </w:pPr>
      <w:proofErr w:type="spellStart"/>
      <w:r>
        <w:t>Paralelizovati</w:t>
      </w:r>
      <w:proofErr w:type="spellEnd"/>
      <w:r>
        <w:t xml:space="preserve"> jednostavan program koji se bavi molekularnom dinamikom. Kod predstavlja simulaciju molekularne dinamike </w:t>
      </w:r>
      <w:proofErr w:type="spellStart"/>
      <w:r>
        <w:t>argonovog</w:t>
      </w:r>
      <w:proofErr w:type="spellEnd"/>
      <w:r>
        <w:t xml:space="preserve"> atoma u ograničenom prozoru (prostoru) sa periodičnim graničnim uslovima. Atomi se inicijalno nalaze raspoređeni u pravilnu mrežu, a zatim se tokom simulacije dešavaju interakcije između njih. U svakom koraku simulacije u glavnoj petlji se dešava sledeće: </w:t>
      </w:r>
    </w:p>
    <w:p w14:paraId="0D156FA3" w14:textId="176B0F7E" w:rsidR="00E50AC2" w:rsidRDefault="00E50AC2" w:rsidP="00F73315">
      <w:pPr>
        <w:pStyle w:val="Osnovnitekst"/>
        <w:numPr>
          <w:ilvl w:val="0"/>
          <w:numId w:val="27"/>
        </w:numPr>
        <w:ind w:left="630" w:hanging="180"/>
      </w:pPr>
      <w:r>
        <w:t xml:space="preserve">Čestice (atomi) se pomeraju zavisno od njihovih brzina i brzine se parcijalno ažuriraju u pozivu funkcije domove. </w:t>
      </w:r>
    </w:p>
    <w:p w14:paraId="64815B17" w14:textId="4505C2F4" w:rsidR="00E50AC2" w:rsidRDefault="00E50AC2" w:rsidP="00F73315">
      <w:pPr>
        <w:pStyle w:val="Osnovnitekst"/>
        <w:numPr>
          <w:ilvl w:val="0"/>
          <w:numId w:val="27"/>
        </w:numPr>
        <w:ind w:left="630" w:hanging="180"/>
      </w:pPr>
      <w:r>
        <w:t>Sile koje se primenjuju na nove pozicije čestica se izračunavaju; takođe, akumuliraju se prosečna kinetička energija (</w:t>
      </w:r>
      <w:proofErr w:type="spellStart"/>
      <w:r>
        <w:t>virial</w:t>
      </w:r>
      <w:proofErr w:type="spellEnd"/>
      <w:r>
        <w:t xml:space="preserve">) i potencijalna energija u pozivu funkcije </w:t>
      </w:r>
      <w:proofErr w:type="spellStart"/>
      <w:r>
        <w:t>forces</w:t>
      </w:r>
      <w:proofErr w:type="spellEnd"/>
      <w:r>
        <w:t>.</w:t>
      </w:r>
    </w:p>
    <w:p w14:paraId="53A03645" w14:textId="03C74638" w:rsidR="00E50AC2" w:rsidRDefault="00E50AC2" w:rsidP="00F73315">
      <w:pPr>
        <w:pStyle w:val="Osnovnitekst"/>
        <w:numPr>
          <w:ilvl w:val="0"/>
          <w:numId w:val="27"/>
        </w:numPr>
        <w:ind w:left="630" w:hanging="180"/>
      </w:pPr>
      <w:r>
        <w:t xml:space="preserve">Sile se </w:t>
      </w:r>
      <w:proofErr w:type="spellStart"/>
      <w:r>
        <w:t>skaliraju</w:t>
      </w:r>
      <w:proofErr w:type="spellEnd"/>
      <w:r>
        <w:t xml:space="preserve">, završava ažuriranje brzine i izračunavanje kinetičke energije u pozivu funkcije </w:t>
      </w:r>
      <w:proofErr w:type="spellStart"/>
      <w:r>
        <w:t>mkekin</w:t>
      </w:r>
      <w:proofErr w:type="spellEnd"/>
      <w:r>
        <w:t xml:space="preserve">. </w:t>
      </w:r>
    </w:p>
    <w:p w14:paraId="2169A92B" w14:textId="60921B6C" w:rsidR="00E50AC2" w:rsidRDefault="00E50AC2" w:rsidP="00F73315">
      <w:pPr>
        <w:pStyle w:val="Osnovnitekst"/>
        <w:numPr>
          <w:ilvl w:val="0"/>
          <w:numId w:val="27"/>
        </w:numPr>
        <w:ind w:left="630" w:hanging="180"/>
      </w:pPr>
      <w:r>
        <w:t xml:space="preserve">Prosečna brzina čestice se računa i </w:t>
      </w:r>
      <w:proofErr w:type="spellStart"/>
      <w:r>
        <w:t>skaliraju</w:t>
      </w:r>
      <w:proofErr w:type="spellEnd"/>
      <w:r>
        <w:t xml:space="preserve"> temperature u pozivu funkcije </w:t>
      </w:r>
      <w:proofErr w:type="spellStart"/>
      <w:r>
        <w:t>velavg</w:t>
      </w:r>
      <w:proofErr w:type="spellEnd"/>
      <w:r>
        <w:t xml:space="preserve">. </w:t>
      </w:r>
    </w:p>
    <w:p w14:paraId="1DC4CCAE" w14:textId="195045CF" w:rsidR="00E50AC2" w:rsidRDefault="00E50AC2" w:rsidP="00F73315">
      <w:pPr>
        <w:pStyle w:val="Osnovnitekst"/>
        <w:numPr>
          <w:ilvl w:val="0"/>
          <w:numId w:val="27"/>
        </w:numPr>
        <w:ind w:left="630" w:hanging="180"/>
      </w:pPr>
      <w:r>
        <w:t>Pune potencijalne i prosečne kinetičke energije (</w:t>
      </w:r>
      <w:proofErr w:type="spellStart"/>
      <w:r>
        <w:t>virial</w:t>
      </w:r>
      <w:proofErr w:type="spellEnd"/>
      <w:r>
        <w:t xml:space="preserve">) se računaju i ispisuju u funkciji </w:t>
      </w:r>
      <w:proofErr w:type="spellStart"/>
      <w:r>
        <w:t>prnout</w:t>
      </w:r>
      <w:proofErr w:type="spellEnd"/>
      <w:r>
        <w:t xml:space="preserve">. </w:t>
      </w:r>
    </w:p>
    <w:p w14:paraId="050EBCE5" w14:textId="523E12D8" w:rsidR="00FE1673" w:rsidRDefault="00E50AC2" w:rsidP="00E50AC2">
      <w:pPr>
        <w:pStyle w:val="Osnovnitekst"/>
      </w:pPr>
      <w:r>
        <w:t xml:space="preserve">Program se nalazi u datoteci direktorijumu </w:t>
      </w:r>
      <w:proofErr w:type="spellStart"/>
      <w:r>
        <w:t>MolDyn</w:t>
      </w:r>
      <w:proofErr w:type="spellEnd"/>
      <w:r>
        <w:t xml:space="preserve"> u arhivi koja je priložena uz ovaj dokument. Program se sastoji od više datoteka, od kojih su od interesa datoteke </w:t>
      </w:r>
      <w:proofErr w:type="spellStart"/>
      <w:r>
        <w:t>main.c</w:t>
      </w:r>
      <w:proofErr w:type="spellEnd"/>
      <w:r>
        <w:t xml:space="preserve"> i </w:t>
      </w:r>
      <w:proofErr w:type="spellStart"/>
      <w:r>
        <w:t>forces.c</w:t>
      </w:r>
      <w:proofErr w:type="spellEnd"/>
      <w:r>
        <w:t xml:space="preserve">, jer se u njima provodi najviše vremena. Analizirati dati kod i obratiti pažnju na redukcione promenljive unutar datoteke </w:t>
      </w:r>
      <w:proofErr w:type="spellStart"/>
      <w:r>
        <w:t>forces.c</w:t>
      </w:r>
      <w:proofErr w:type="spellEnd"/>
      <w:r>
        <w:t xml:space="preserve">. Ukoliko je potrebno međusobno isključenje prilikom </w:t>
      </w:r>
      <w:proofErr w:type="spellStart"/>
      <w:r>
        <w:t>paralelizacije</w:t>
      </w:r>
      <w:proofErr w:type="spellEnd"/>
      <w:r>
        <w:t xml:space="preserve"> programa, koristiti kritične sekcije ili atomske operacije. [1, N]</w:t>
      </w:r>
    </w:p>
    <w:p w14:paraId="7964F30C" w14:textId="77777777" w:rsidR="00F73315" w:rsidRDefault="00F73315" w:rsidP="00F73315">
      <w:pPr>
        <w:pStyle w:val="IInivonaslova-Potpoglavlje"/>
      </w:pPr>
      <w:bookmarkStart w:id="40" w:name="_Toc119968731"/>
      <w:r>
        <w:t xml:space="preserve">Delovi koje treba </w:t>
      </w:r>
      <w:proofErr w:type="spellStart"/>
      <w:r>
        <w:t>paralelizovati</w:t>
      </w:r>
      <w:bookmarkEnd w:id="40"/>
      <w:proofErr w:type="spellEnd"/>
    </w:p>
    <w:p w14:paraId="30CD18A8" w14:textId="77777777" w:rsidR="00F73315" w:rsidRDefault="00F73315" w:rsidP="00F73315">
      <w:pPr>
        <w:pStyle w:val="IIInivonaslova-Odeljak"/>
      </w:pPr>
      <w:bookmarkStart w:id="41" w:name="_Toc119968732"/>
      <w:r>
        <w:t>Diskusija</w:t>
      </w:r>
      <w:bookmarkEnd w:id="41"/>
      <w:r>
        <w:t xml:space="preserve"> </w:t>
      </w:r>
    </w:p>
    <w:p w14:paraId="4737C444" w14:textId="138F0A51" w:rsidR="00F73315" w:rsidRPr="008C6536" w:rsidRDefault="000D3E9D" w:rsidP="00F73315">
      <w:pPr>
        <w:pStyle w:val="Osnovnitekst"/>
      </w:pPr>
      <w:r>
        <w:t xml:space="preserve">U glavnoj funkciji ovog programa se </w:t>
      </w:r>
      <w:proofErr w:type="spellStart"/>
      <w:r>
        <w:t>iterira</w:t>
      </w:r>
      <w:proofErr w:type="spellEnd"/>
      <w:r>
        <w:t xml:space="preserve"> kroz petlju koja </w:t>
      </w:r>
      <w:r w:rsidR="00D4717C">
        <w:t xml:space="preserve">izvršava nekoliko različitih metoda. Petlja u glavnoj funkciji nije pogodna za </w:t>
      </w:r>
      <w:proofErr w:type="spellStart"/>
      <w:r w:rsidR="00D4717C">
        <w:t>paralelizaciju</w:t>
      </w:r>
      <w:proofErr w:type="spellEnd"/>
      <w:r w:rsidR="00D4717C">
        <w:t xml:space="preserve"> jer iteracije nisu međusobno nezavisne. </w:t>
      </w:r>
      <w:r w:rsidR="00CC48A0">
        <w:t xml:space="preserve">Metode koje se pozivaju u okviru jedne iteracije nisu pogodne za istovremeno izvršavanje jer </w:t>
      </w:r>
      <w:r w:rsidR="00221A13">
        <w:t xml:space="preserve">su zavisne po podacima. Ostaje da se </w:t>
      </w:r>
      <w:proofErr w:type="spellStart"/>
      <w:r w:rsidR="00221A13">
        <w:t>paralelizuje</w:t>
      </w:r>
      <w:proofErr w:type="spellEnd"/>
      <w:r w:rsidR="00221A13">
        <w:t xml:space="preserve"> </w:t>
      </w:r>
      <w:r w:rsidR="00587F11">
        <w:t xml:space="preserve">petlja u </w:t>
      </w:r>
      <w:r w:rsidR="00C72FB4">
        <w:t xml:space="preserve">metodi </w:t>
      </w:r>
      <w:proofErr w:type="spellStart"/>
      <w:r w:rsidR="00C72FB4">
        <w:t>forces</w:t>
      </w:r>
      <w:proofErr w:type="spellEnd"/>
      <w:r w:rsidR="00C72FB4">
        <w:t xml:space="preserve"> u kojoj se provodi najviše vremena. </w:t>
      </w:r>
      <w:r w:rsidR="006D3D7E">
        <w:t xml:space="preserve">Broj iteracije unutrašnje petlje zavisi od trenutne iteracije spoljašnje, što onemogućava korišćenje </w:t>
      </w:r>
      <w:proofErr w:type="spellStart"/>
      <w:r w:rsidR="006D3D7E">
        <w:t>collapse</w:t>
      </w:r>
      <w:proofErr w:type="spellEnd"/>
      <w:r w:rsidR="006D3D7E">
        <w:t xml:space="preserve"> direktive. Izabrano je da se </w:t>
      </w:r>
      <w:proofErr w:type="spellStart"/>
      <w:r w:rsidR="006D3D7E">
        <w:t>paralelizuje</w:t>
      </w:r>
      <w:proofErr w:type="spellEnd"/>
      <w:r w:rsidR="006D3D7E">
        <w:t xml:space="preserve"> spoljašnja </w:t>
      </w:r>
      <w:r w:rsidR="00FB0EB1">
        <w:t>petlja</w:t>
      </w:r>
      <w:r w:rsidR="00C17355">
        <w:t>.</w:t>
      </w:r>
    </w:p>
    <w:p w14:paraId="4171395F" w14:textId="77777777" w:rsidR="00F73315" w:rsidRDefault="00F73315" w:rsidP="00F73315">
      <w:pPr>
        <w:pStyle w:val="IIInivonaslova-Odeljak"/>
      </w:pPr>
      <w:bookmarkStart w:id="42" w:name="_Toc119968733"/>
      <w:r>
        <w:lastRenderedPageBreak/>
        <w:t xml:space="preserve">Način </w:t>
      </w:r>
      <w:proofErr w:type="spellStart"/>
      <w:r>
        <w:t>paralelizacije</w:t>
      </w:r>
      <w:bookmarkEnd w:id="42"/>
      <w:proofErr w:type="spellEnd"/>
    </w:p>
    <w:p w14:paraId="2FB2D518" w14:textId="628420B0" w:rsidR="00F73315" w:rsidRPr="008C6536" w:rsidRDefault="00F73315" w:rsidP="00F73315">
      <w:pPr>
        <w:pStyle w:val="Osnovnitekst"/>
      </w:pPr>
      <w:proofErr w:type="spellStart"/>
      <w:r>
        <w:t>Paralelizacija</w:t>
      </w:r>
      <w:proofErr w:type="spellEnd"/>
      <w:r>
        <w:t xml:space="preserve"> se u ovom problemu izvodi koristeći </w:t>
      </w:r>
      <w:proofErr w:type="spellStart"/>
      <w:r>
        <w:t>worksharing</w:t>
      </w:r>
      <w:proofErr w:type="spellEnd"/>
      <w:r>
        <w:t xml:space="preserve"> direktivu </w:t>
      </w:r>
      <w:proofErr w:type="spellStart"/>
      <w:r>
        <w:t>for</w:t>
      </w:r>
      <w:proofErr w:type="spellEnd"/>
      <w:r>
        <w:t xml:space="preserve">. </w:t>
      </w:r>
      <w:r w:rsidR="00E35791">
        <w:t xml:space="preserve">Redukcione promenljive su </w:t>
      </w:r>
      <w:proofErr w:type="spellStart"/>
      <w:r w:rsidR="00E35791">
        <w:t>epot</w:t>
      </w:r>
      <w:proofErr w:type="spellEnd"/>
      <w:r w:rsidR="00E35791">
        <w:t xml:space="preserve"> i vir</w:t>
      </w:r>
      <w:r w:rsidR="00C4079D">
        <w:t>. Svak</w:t>
      </w:r>
      <w:r w:rsidR="00DE1F71">
        <w:t>om a</w:t>
      </w:r>
      <w:proofErr w:type="spellStart"/>
      <w:r w:rsidR="00DE1F71">
        <w:rPr>
          <w:lang w:val="sr-Latn-RS"/>
        </w:rPr>
        <w:t>žuiranju</w:t>
      </w:r>
      <w:proofErr w:type="spellEnd"/>
      <w:r w:rsidR="00DE1F71">
        <w:rPr>
          <w:lang w:val="sr-Latn-RS"/>
        </w:rPr>
        <w:t xml:space="preserve"> </w:t>
      </w:r>
      <w:r w:rsidR="003C028A">
        <w:rPr>
          <w:lang w:val="sr-Latn-RS"/>
        </w:rPr>
        <w:t xml:space="preserve">vrednosti </w:t>
      </w:r>
      <w:r w:rsidR="00013BB8">
        <w:rPr>
          <w:lang w:val="sr-Latn-RS"/>
        </w:rPr>
        <w:t xml:space="preserve">koje su u nizu f prethodi </w:t>
      </w:r>
      <w:proofErr w:type="spellStart"/>
      <w:r w:rsidR="00D07D35">
        <w:rPr>
          <w:lang w:val="sr-Latn-RS"/>
        </w:rPr>
        <w:t>atomic</w:t>
      </w:r>
      <w:proofErr w:type="spellEnd"/>
      <w:r w:rsidR="00D07D35">
        <w:rPr>
          <w:lang w:val="sr-Latn-RS"/>
        </w:rPr>
        <w:t xml:space="preserve"> direktiva jer je ovaj niz deljen </w:t>
      </w:r>
      <w:proofErr w:type="spellStart"/>
      <w:r w:rsidR="00D07D35">
        <w:rPr>
          <w:lang w:val="sr-Latn-RS"/>
        </w:rPr>
        <w:t>izmedju</w:t>
      </w:r>
      <w:proofErr w:type="spellEnd"/>
      <w:r w:rsidR="00D07D35">
        <w:rPr>
          <w:lang w:val="sr-Latn-RS"/>
        </w:rPr>
        <w:t xml:space="preserve"> svih niti</w:t>
      </w:r>
      <w:r w:rsidR="00C4079D">
        <w:t xml:space="preserve"> </w:t>
      </w:r>
      <w:r w:rsidR="00D07D35">
        <w:t>.</w:t>
      </w:r>
    </w:p>
    <w:p w14:paraId="7AA5BC8D" w14:textId="6911E8A0" w:rsidR="00F73315" w:rsidRDefault="00F73315" w:rsidP="00F73315">
      <w:pPr>
        <w:pStyle w:val="IInivonaslova-Potpoglavlje"/>
      </w:pPr>
      <w:bookmarkStart w:id="43" w:name="_Toc119968734"/>
      <w:r>
        <w:t>Rezultati</w:t>
      </w:r>
      <w:bookmarkEnd w:id="43"/>
    </w:p>
    <w:p w14:paraId="69A4F02C" w14:textId="774E0A46" w:rsidR="00F73315" w:rsidRDefault="00F73315" w:rsidP="00BB6FF9">
      <w:pPr>
        <w:pStyle w:val="Osnovnitekst"/>
      </w:pPr>
      <w:r>
        <w:t xml:space="preserve">Predstavljeni su </w:t>
      </w:r>
      <w:r w:rsidR="00BB6FF9">
        <w:t>logovi</w:t>
      </w:r>
      <w:r>
        <w:t xml:space="preserve"> za </w:t>
      </w:r>
      <w:r w:rsidR="00982D00">
        <w:t>sekvencijalno</w:t>
      </w:r>
      <w:r>
        <w:t xml:space="preserve"> izvršavanja koda </w:t>
      </w:r>
      <w:r w:rsidR="00FA78A9">
        <w:t>za</w:t>
      </w:r>
      <w:r w:rsidR="00982D00">
        <w:t xml:space="preserve"> izvršavanje sa</w:t>
      </w:r>
      <w:r w:rsidR="00722A95">
        <w:t xml:space="preserve"> 16 niti</w:t>
      </w:r>
      <w:r>
        <w:t>.</w:t>
      </w:r>
      <w:r w:rsidR="00C94834">
        <w:t xml:space="preserve"> Za dati slučaj ubrzanje je 8.7</w:t>
      </w:r>
      <w:r w:rsidR="00E20B40">
        <w:t>470.</w:t>
      </w:r>
      <w:r>
        <w:t xml:space="preserve"> </w:t>
      </w:r>
      <w:r w:rsidR="00BB6FF9">
        <w:t>Na graf</w:t>
      </w:r>
      <w:r w:rsidR="00FA78A9">
        <w:t>iku</w:t>
      </w:r>
      <w:r w:rsidR="00BB6FF9">
        <w:t xml:space="preserve"> se može videti ubrzanje koje se postiže sa do 8 niti.</w:t>
      </w:r>
    </w:p>
    <w:p w14:paraId="12383303" w14:textId="77777777" w:rsidR="00E7196E" w:rsidRDefault="00E7196E" w:rsidP="00E7196E">
      <w:pPr>
        <w:pStyle w:val="Programskikod"/>
        <w:spacing w:after="0"/>
      </w:pPr>
      <w:proofErr w:type="spellStart"/>
      <w:r>
        <w:t>Molecular</w:t>
      </w:r>
      <w:proofErr w:type="spellEnd"/>
      <w:r>
        <w:t xml:space="preserve"> Dynamics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program</w:t>
      </w:r>
    </w:p>
    <w:p w14:paraId="1109B5E3" w14:textId="77777777" w:rsidR="00E7196E" w:rsidRDefault="00E7196E" w:rsidP="00E7196E">
      <w:pPr>
        <w:pStyle w:val="Programskikod"/>
        <w:spacing w:after="0"/>
      </w:pPr>
      <w:r>
        <w:t xml:space="preserve"> ---------------------------------------------</w:t>
      </w:r>
    </w:p>
    <w:p w14:paraId="3C93855C" w14:textId="77777777" w:rsidR="00E7196E" w:rsidRDefault="00E7196E" w:rsidP="00E7196E">
      <w:pPr>
        <w:pStyle w:val="Programskikod"/>
        <w:spacing w:after="0"/>
      </w:pPr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is ............  13500</w:t>
      </w:r>
    </w:p>
    <w:p w14:paraId="026FF9CA" w14:textId="77777777" w:rsidR="00E7196E" w:rsidRDefault="00E7196E" w:rsidP="00E7196E">
      <w:pPr>
        <w:pStyle w:val="Programskikod"/>
        <w:spacing w:after="0"/>
      </w:pPr>
      <w:r>
        <w:t xml:space="preserve"> side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is .........     25.323179</w:t>
      </w:r>
    </w:p>
    <w:p w14:paraId="1CCE7E7F" w14:textId="77777777" w:rsidR="00E7196E" w:rsidRDefault="00E7196E" w:rsidP="00E7196E">
      <w:pPr>
        <w:pStyle w:val="Programskikod"/>
        <w:spacing w:after="0"/>
      </w:pPr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is ........................      3.750000</w:t>
      </w:r>
    </w:p>
    <w:p w14:paraId="38D785E3" w14:textId="77777777" w:rsidR="00E7196E" w:rsidRDefault="00E7196E" w:rsidP="00E7196E">
      <w:pPr>
        <w:pStyle w:val="Programskikod"/>
        <w:spacing w:after="0"/>
      </w:pPr>
      <w:r>
        <w:t xml:space="preserve"> </w:t>
      </w:r>
      <w:proofErr w:type="spellStart"/>
      <w:r>
        <w:t>reduced</w:t>
      </w:r>
      <w:proofErr w:type="spellEnd"/>
      <w:r>
        <w:t xml:space="preserve"> temperature is ............      0.722000</w:t>
      </w:r>
    </w:p>
    <w:p w14:paraId="3F382557" w14:textId="77777777" w:rsidR="00E7196E" w:rsidRDefault="00E7196E" w:rsidP="00E7196E">
      <w:pPr>
        <w:pStyle w:val="Programskikod"/>
        <w:spacing w:after="0"/>
      </w:pPr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timestep</w:t>
      </w:r>
      <w:proofErr w:type="spellEnd"/>
      <w:r>
        <w:t xml:space="preserve"> is .................      0.064000</w:t>
      </w:r>
    </w:p>
    <w:p w14:paraId="67FD4635" w14:textId="77777777" w:rsidR="00E7196E" w:rsidRDefault="00E7196E" w:rsidP="00E7196E">
      <w:pPr>
        <w:pStyle w:val="Programskikod"/>
        <w:spacing w:after="0"/>
      </w:pPr>
      <w:r>
        <w:t xml:space="preserve"> temperature </w:t>
      </w:r>
      <w:proofErr w:type="spellStart"/>
      <w:r>
        <w:t>scale</w:t>
      </w:r>
      <w:proofErr w:type="spellEnd"/>
      <w:r>
        <w:t xml:space="preserve"> interval ........     10</w:t>
      </w:r>
    </w:p>
    <w:p w14:paraId="7A7B43A8" w14:textId="77777777" w:rsidR="00E7196E" w:rsidRDefault="00E7196E" w:rsidP="00E7196E">
      <w:pPr>
        <w:pStyle w:val="Programskikod"/>
        <w:spacing w:after="0"/>
      </w:pPr>
      <w:r>
        <w:t xml:space="preserve"> stop </w:t>
      </w:r>
      <w:proofErr w:type="spellStart"/>
      <w:r>
        <w:t>scaling</w:t>
      </w:r>
      <w:proofErr w:type="spellEnd"/>
      <w:r>
        <w:t xml:space="preserve"> at </w:t>
      </w:r>
      <w:proofErr w:type="spellStart"/>
      <w:r>
        <w:t>move</w:t>
      </w:r>
      <w:proofErr w:type="spellEnd"/>
      <w:r>
        <w:t xml:space="preserve"> ..............     20</w:t>
      </w:r>
    </w:p>
    <w:p w14:paraId="65DF6D27" w14:textId="77777777" w:rsidR="00E7196E" w:rsidRDefault="00E7196E" w:rsidP="00E7196E">
      <w:pPr>
        <w:pStyle w:val="Programskikod"/>
        <w:spacing w:after="0"/>
      </w:pPr>
      <w:r>
        <w:t xml:space="preserve"> print interval ....................      5</w:t>
      </w:r>
    </w:p>
    <w:p w14:paraId="476B6B60" w14:textId="77777777" w:rsidR="00E7196E" w:rsidRDefault="00E7196E" w:rsidP="00E7196E">
      <w:pPr>
        <w:pStyle w:val="Programskikod"/>
        <w:spacing w:after="0"/>
      </w:pPr>
      <w:r>
        <w:t xml:space="preserve"> total no.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................     20</w:t>
      </w:r>
    </w:p>
    <w:p w14:paraId="7F032587" w14:textId="77777777" w:rsidR="00E7196E" w:rsidRDefault="00E7196E" w:rsidP="00E7196E">
      <w:pPr>
        <w:pStyle w:val="Programskikod"/>
        <w:spacing w:after="0"/>
      </w:pPr>
    </w:p>
    <w:p w14:paraId="36C39C36" w14:textId="77777777" w:rsidR="00E7196E" w:rsidRDefault="00E7196E" w:rsidP="00E7196E">
      <w:pPr>
        <w:pStyle w:val="Programskikod"/>
        <w:spacing w:after="0"/>
      </w:pPr>
      <w:r>
        <w:t xml:space="preserve">    i       ke         </w:t>
      </w:r>
      <w:proofErr w:type="spellStart"/>
      <w:r>
        <w:t>pe</w:t>
      </w:r>
      <w:proofErr w:type="spellEnd"/>
      <w:r>
        <w:t xml:space="preserve">            e         </w:t>
      </w:r>
      <w:proofErr w:type="spellStart"/>
      <w:r>
        <w:t>temp</w:t>
      </w:r>
      <w:proofErr w:type="spellEnd"/>
      <w:r>
        <w:t xml:space="preserve">      pres      </w:t>
      </w:r>
      <w:proofErr w:type="spellStart"/>
      <w:r>
        <w:t>vel</w:t>
      </w:r>
      <w:proofErr w:type="spellEnd"/>
      <w:r>
        <w:t xml:space="preserve">      </w:t>
      </w:r>
      <w:proofErr w:type="spellStart"/>
      <w:r>
        <w:t>rp</w:t>
      </w:r>
      <w:proofErr w:type="spellEnd"/>
    </w:p>
    <w:p w14:paraId="094C9A50" w14:textId="77777777" w:rsidR="00E7196E" w:rsidRDefault="00E7196E" w:rsidP="00E7196E">
      <w:pPr>
        <w:pStyle w:val="Programskikod"/>
        <w:spacing w:after="0"/>
      </w:pPr>
      <w:r>
        <w:t xml:space="preserve">  -----  ----------  ----------  ----------  --------  --------  --------  ----</w:t>
      </w:r>
    </w:p>
    <w:p w14:paraId="5AC8A89B" w14:textId="77777777" w:rsidR="00E7196E" w:rsidRDefault="00E7196E" w:rsidP="00E7196E">
      <w:pPr>
        <w:pStyle w:val="Programskikod"/>
        <w:spacing w:after="0"/>
      </w:pPr>
      <w:r>
        <w:t xml:space="preserve">      5  12619.1758 -91985.3542 -79366.1784    0.6232   -5.2880    0.1821  39.7</w:t>
      </w:r>
    </w:p>
    <w:p w14:paraId="5EF92F54" w14:textId="77777777" w:rsidR="00E7196E" w:rsidRDefault="00E7196E" w:rsidP="00E7196E">
      <w:pPr>
        <w:pStyle w:val="Programskikod"/>
        <w:spacing w:after="0"/>
      </w:pPr>
      <w:r>
        <w:t xml:space="preserve">     10  14619.4170 -86181.5919 -71562.1749    0.7220   -2.8265    0.1336  14.1</w:t>
      </w:r>
    </w:p>
    <w:p w14:paraId="18998E5F" w14:textId="77777777" w:rsidR="00E7196E" w:rsidRDefault="00E7196E" w:rsidP="00E7196E">
      <w:pPr>
        <w:pStyle w:val="Programskikod"/>
        <w:spacing w:after="0"/>
      </w:pPr>
      <w:r>
        <w:t xml:space="preserve">     15  11405.1707 -82966.3254 -71561.1547    0.5633   -1.5094    0.1714  33.6</w:t>
      </w:r>
    </w:p>
    <w:p w14:paraId="55F798B8" w14:textId="77777777" w:rsidR="00E7196E" w:rsidRDefault="00E7196E" w:rsidP="00E7196E">
      <w:pPr>
        <w:pStyle w:val="Programskikod"/>
        <w:spacing w:after="0"/>
      </w:pPr>
      <w:r>
        <w:t xml:space="preserve">     20  10825.0423 -82385.8646 -71560.8222    0.5346   -1.2219    0.1679  32.2</w:t>
      </w:r>
    </w:p>
    <w:p w14:paraId="647EE487" w14:textId="55A8E8C0" w:rsidR="008409E0" w:rsidRDefault="00E7196E" w:rsidP="00E7196E">
      <w:pPr>
        <w:pStyle w:val="Programskikod"/>
        <w:spacing w:after="0"/>
      </w:pPr>
      <w:r>
        <w:t>Time =  5.626114</w:t>
      </w:r>
    </w:p>
    <w:p w14:paraId="3942A322" w14:textId="5EB2047E" w:rsidR="008409E0" w:rsidRPr="008409E0" w:rsidRDefault="008409E0" w:rsidP="008409E0">
      <w:pPr>
        <w:pStyle w:val="Oznakaslike"/>
        <w:rPr>
          <w:lang w:val="sr-Latn-RS"/>
        </w:rPr>
      </w:pPr>
      <w:r>
        <w:t xml:space="preserve">Listing 10. </w:t>
      </w:r>
      <w:r w:rsidR="00E7196E">
        <w:t xml:space="preserve">Rezultat sekvencijalnog </w:t>
      </w:r>
      <w:proofErr w:type="spellStart"/>
      <w:r w:rsidR="00E7196E">
        <w:t>izvr</w:t>
      </w:r>
      <w:r w:rsidR="00E7196E">
        <w:rPr>
          <w:lang w:val="sr-Latn-RS"/>
        </w:rPr>
        <w:t>šavanja</w:t>
      </w:r>
      <w:proofErr w:type="spellEnd"/>
      <w:r>
        <w:t xml:space="preserve"> </w:t>
      </w:r>
    </w:p>
    <w:p w14:paraId="531338D5" w14:textId="77777777" w:rsidR="008409E0" w:rsidRDefault="008409E0" w:rsidP="008409E0">
      <w:pPr>
        <w:pStyle w:val="Programskikod"/>
        <w:spacing w:after="0"/>
      </w:pPr>
      <w:proofErr w:type="spellStart"/>
      <w:r>
        <w:t>Molecular</w:t>
      </w:r>
      <w:proofErr w:type="spellEnd"/>
      <w:r>
        <w:t xml:space="preserve"> Dynamics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program</w:t>
      </w:r>
    </w:p>
    <w:p w14:paraId="23782E4E" w14:textId="77777777" w:rsidR="008409E0" w:rsidRDefault="008409E0" w:rsidP="008409E0">
      <w:pPr>
        <w:pStyle w:val="Programskikod"/>
        <w:spacing w:after="0"/>
      </w:pPr>
      <w:r>
        <w:t xml:space="preserve"> ---------------------------------------------</w:t>
      </w:r>
    </w:p>
    <w:p w14:paraId="54952187" w14:textId="77777777" w:rsidR="008409E0" w:rsidRDefault="008409E0" w:rsidP="008409E0">
      <w:pPr>
        <w:pStyle w:val="Programskikod"/>
        <w:spacing w:after="0"/>
      </w:pPr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is ............  13500</w:t>
      </w:r>
    </w:p>
    <w:p w14:paraId="783424E9" w14:textId="77777777" w:rsidR="008409E0" w:rsidRDefault="008409E0" w:rsidP="008409E0">
      <w:pPr>
        <w:pStyle w:val="Programskikod"/>
        <w:spacing w:after="0"/>
      </w:pPr>
      <w:r>
        <w:t xml:space="preserve"> side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is .........     25.323179</w:t>
      </w:r>
    </w:p>
    <w:p w14:paraId="0378FBEE" w14:textId="77777777" w:rsidR="008409E0" w:rsidRDefault="008409E0" w:rsidP="008409E0">
      <w:pPr>
        <w:pStyle w:val="Programskikod"/>
        <w:spacing w:after="0"/>
      </w:pPr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is ........................      3.750000</w:t>
      </w:r>
    </w:p>
    <w:p w14:paraId="5365818C" w14:textId="77777777" w:rsidR="008409E0" w:rsidRDefault="008409E0" w:rsidP="008409E0">
      <w:pPr>
        <w:pStyle w:val="Programskikod"/>
        <w:spacing w:after="0"/>
      </w:pPr>
      <w:r>
        <w:t xml:space="preserve"> </w:t>
      </w:r>
      <w:proofErr w:type="spellStart"/>
      <w:r>
        <w:t>reduced</w:t>
      </w:r>
      <w:proofErr w:type="spellEnd"/>
      <w:r>
        <w:t xml:space="preserve"> temperature is ............      0.722000</w:t>
      </w:r>
    </w:p>
    <w:p w14:paraId="7827B884" w14:textId="77777777" w:rsidR="008409E0" w:rsidRDefault="008409E0" w:rsidP="008409E0">
      <w:pPr>
        <w:pStyle w:val="Programskikod"/>
        <w:spacing w:after="0"/>
      </w:pPr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timestep</w:t>
      </w:r>
      <w:proofErr w:type="spellEnd"/>
      <w:r>
        <w:t xml:space="preserve"> is .................      0.064000</w:t>
      </w:r>
    </w:p>
    <w:p w14:paraId="26DE85EF" w14:textId="77777777" w:rsidR="008409E0" w:rsidRDefault="008409E0" w:rsidP="008409E0">
      <w:pPr>
        <w:pStyle w:val="Programskikod"/>
        <w:spacing w:after="0"/>
      </w:pPr>
      <w:r>
        <w:t xml:space="preserve"> temperature </w:t>
      </w:r>
      <w:proofErr w:type="spellStart"/>
      <w:r>
        <w:t>scale</w:t>
      </w:r>
      <w:proofErr w:type="spellEnd"/>
      <w:r>
        <w:t xml:space="preserve"> interval ........     10</w:t>
      </w:r>
    </w:p>
    <w:p w14:paraId="41C4DD8B" w14:textId="77777777" w:rsidR="008409E0" w:rsidRDefault="008409E0" w:rsidP="008409E0">
      <w:pPr>
        <w:pStyle w:val="Programskikod"/>
        <w:spacing w:after="0"/>
      </w:pPr>
      <w:r>
        <w:t xml:space="preserve"> stop </w:t>
      </w:r>
      <w:proofErr w:type="spellStart"/>
      <w:r>
        <w:t>scaling</w:t>
      </w:r>
      <w:proofErr w:type="spellEnd"/>
      <w:r>
        <w:t xml:space="preserve"> at </w:t>
      </w:r>
      <w:proofErr w:type="spellStart"/>
      <w:r>
        <w:t>move</w:t>
      </w:r>
      <w:proofErr w:type="spellEnd"/>
      <w:r>
        <w:t xml:space="preserve"> ..............     20</w:t>
      </w:r>
    </w:p>
    <w:p w14:paraId="3873EE6B" w14:textId="77777777" w:rsidR="008409E0" w:rsidRDefault="008409E0" w:rsidP="008409E0">
      <w:pPr>
        <w:pStyle w:val="Programskikod"/>
        <w:spacing w:after="0"/>
      </w:pPr>
      <w:r>
        <w:t xml:space="preserve"> print interval ....................      5</w:t>
      </w:r>
    </w:p>
    <w:p w14:paraId="528E5F4E" w14:textId="77777777" w:rsidR="008409E0" w:rsidRDefault="008409E0" w:rsidP="008409E0">
      <w:pPr>
        <w:pStyle w:val="Programskikod"/>
        <w:spacing w:after="0"/>
      </w:pPr>
      <w:r>
        <w:t xml:space="preserve"> total no.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................     20</w:t>
      </w:r>
    </w:p>
    <w:p w14:paraId="3AEB0469" w14:textId="77777777" w:rsidR="008409E0" w:rsidRDefault="008409E0" w:rsidP="008409E0">
      <w:pPr>
        <w:pStyle w:val="Programskikod"/>
        <w:spacing w:after="0"/>
      </w:pPr>
    </w:p>
    <w:p w14:paraId="6514F826" w14:textId="77777777" w:rsidR="008409E0" w:rsidRDefault="008409E0" w:rsidP="008409E0">
      <w:pPr>
        <w:pStyle w:val="Programskikod"/>
        <w:spacing w:after="0"/>
      </w:pPr>
      <w:r>
        <w:t xml:space="preserve">    i       ke         </w:t>
      </w:r>
      <w:proofErr w:type="spellStart"/>
      <w:r>
        <w:t>pe</w:t>
      </w:r>
      <w:proofErr w:type="spellEnd"/>
      <w:r>
        <w:t xml:space="preserve">            e         </w:t>
      </w:r>
      <w:proofErr w:type="spellStart"/>
      <w:r>
        <w:t>temp</w:t>
      </w:r>
      <w:proofErr w:type="spellEnd"/>
      <w:r>
        <w:t xml:space="preserve">      pres      </w:t>
      </w:r>
      <w:proofErr w:type="spellStart"/>
      <w:r>
        <w:t>vel</w:t>
      </w:r>
      <w:proofErr w:type="spellEnd"/>
      <w:r>
        <w:t xml:space="preserve">      </w:t>
      </w:r>
      <w:proofErr w:type="spellStart"/>
      <w:r>
        <w:t>rp</w:t>
      </w:r>
      <w:proofErr w:type="spellEnd"/>
    </w:p>
    <w:p w14:paraId="7080B8FF" w14:textId="77777777" w:rsidR="008409E0" w:rsidRDefault="008409E0" w:rsidP="008409E0">
      <w:pPr>
        <w:pStyle w:val="Programskikod"/>
        <w:spacing w:after="0"/>
      </w:pPr>
      <w:r>
        <w:t xml:space="preserve">  -----  ----------  ----------  ----------  --------  --------  --------  ----</w:t>
      </w:r>
    </w:p>
    <w:p w14:paraId="1545FDC2" w14:textId="77777777" w:rsidR="008409E0" w:rsidRDefault="008409E0" w:rsidP="008409E0">
      <w:pPr>
        <w:pStyle w:val="Programskikod"/>
        <w:spacing w:after="0"/>
      </w:pPr>
      <w:r>
        <w:t xml:space="preserve">      5  12619.1758 -91985.3542 -79366.1784    0.6232   -5.2880    0.1821  39.7</w:t>
      </w:r>
    </w:p>
    <w:p w14:paraId="3924BD57" w14:textId="77777777" w:rsidR="008409E0" w:rsidRDefault="008409E0" w:rsidP="008409E0">
      <w:pPr>
        <w:pStyle w:val="Programskikod"/>
        <w:spacing w:after="0"/>
      </w:pPr>
      <w:r>
        <w:t xml:space="preserve">     10  14619.4170 -86181.5919 -71562.1749    0.7220   -2.8265    0.1336  14.1</w:t>
      </w:r>
    </w:p>
    <w:p w14:paraId="51807F7B" w14:textId="77777777" w:rsidR="008409E0" w:rsidRDefault="008409E0" w:rsidP="008409E0">
      <w:pPr>
        <w:pStyle w:val="Programskikod"/>
        <w:spacing w:after="0"/>
      </w:pPr>
      <w:r>
        <w:t xml:space="preserve">     15  11405.1707 -82966.3254 -71561.1547    0.5633   -1.5094    0.1714  33.6</w:t>
      </w:r>
    </w:p>
    <w:p w14:paraId="49A77976" w14:textId="77777777" w:rsidR="008409E0" w:rsidRDefault="008409E0" w:rsidP="008409E0">
      <w:pPr>
        <w:pStyle w:val="Programskikod"/>
        <w:spacing w:after="0"/>
      </w:pPr>
      <w:r>
        <w:t xml:space="preserve">     20  10825.0423 -82385.8646 -71560.8222    0.5346   -1.2219    0.1679  32.2</w:t>
      </w:r>
    </w:p>
    <w:p w14:paraId="1A55A3DD" w14:textId="36C09898" w:rsidR="00F73315" w:rsidRDefault="008409E0" w:rsidP="008409E0">
      <w:pPr>
        <w:pStyle w:val="Programskikod"/>
        <w:spacing w:after="0"/>
      </w:pPr>
      <w:r>
        <w:t>Time =  0.643207</w:t>
      </w:r>
    </w:p>
    <w:p w14:paraId="627C168C" w14:textId="2FCCC220" w:rsidR="00F73315" w:rsidRPr="005B7DC8" w:rsidRDefault="00F73315" w:rsidP="00F73315">
      <w:pPr>
        <w:pStyle w:val="Oznakaslike"/>
        <w:rPr>
          <w:lang w:val="sr-Latn-RS"/>
        </w:rPr>
      </w:pPr>
      <w:r>
        <w:t>Listing 1</w:t>
      </w:r>
      <w:r w:rsidR="008409E0">
        <w:t>0</w:t>
      </w:r>
      <w:r>
        <w:t xml:space="preserve">. Sekvencijalno izvršavanje SGEMM </w:t>
      </w:r>
    </w:p>
    <w:p w14:paraId="4D79DAB7" w14:textId="77777777" w:rsidR="00F73315" w:rsidRDefault="00F73315" w:rsidP="00F73315">
      <w:pPr>
        <w:pStyle w:val="IIInivonaslova-Odeljak"/>
      </w:pPr>
      <w:bookmarkStart w:id="44" w:name="_Toc119968735"/>
      <w:r>
        <w:t>Grafici ubrzanja</w:t>
      </w:r>
      <w:bookmarkEnd w:id="44"/>
    </w:p>
    <w:p w14:paraId="56C880DC" w14:textId="4B673CA1" w:rsidR="00F73315" w:rsidRDefault="00F73315" w:rsidP="00F73315">
      <w:pPr>
        <w:pStyle w:val="Osnovnitekst"/>
      </w:pPr>
      <w:r>
        <w:t xml:space="preserve">U nastavku se nalazi </w:t>
      </w:r>
      <w:proofErr w:type="spellStart"/>
      <w:r>
        <w:t>grafik</w:t>
      </w:r>
      <w:proofErr w:type="spellEnd"/>
      <w:r>
        <w:t xml:space="preserve"> poređenja ubrzanja modifikovane implementacije algoritma sa </w:t>
      </w:r>
      <w:proofErr w:type="spellStart"/>
      <w:r>
        <w:t>paralelizovanim</w:t>
      </w:r>
      <w:proofErr w:type="spellEnd"/>
      <w:r>
        <w:t xml:space="preserve"> modifikovanim algoritmom za </w:t>
      </w:r>
      <w:r w:rsidR="00427072">
        <w:t>različit broj niti.</w:t>
      </w:r>
    </w:p>
    <w:p w14:paraId="650464B7" w14:textId="349E9B14" w:rsidR="00F73315" w:rsidRDefault="00EA54AE" w:rsidP="00F73315">
      <w:pPr>
        <w:pStyle w:val="Osnovnitekst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B01F00" wp14:editId="01CDA285">
            <wp:extent cx="3752426" cy="2814320"/>
            <wp:effectExtent l="0" t="0" r="635" b="508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ka 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09" cy="28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B6CA" w14:textId="77777777" w:rsidR="00F73315" w:rsidRDefault="00F73315" w:rsidP="00F73315">
      <w:pPr>
        <w:pStyle w:val="Natpis"/>
        <w:jc w:val="center"/>
        <w:rPr>
          <w:noProof/>
          <w:lang w:val="sr-Latn-CS"/>
        </w:rPr>
      </w:pPr>
      <w:r>
        <w:rPr>
          <w:noProof/>
          <w:lang w:val="sr-Latn-CS"/>
        </w:rPr>
        <w:t>Slika</w:t>
      </w:r>
      <w:r w:rsidRPr="00FD52EC">
        <w:rPr>
          <w:noProof/>
          <w:lang w:val="sr-Latn-CS"/>
        </w:rPr>
        <w:t xml:space="preserve"> 1. </w:t>
      </w:r>
      <w:r>
        <w:rPr>
          <w:noProof/>
          <w:lang w:val="sr-Latn-CS"/>
        </w:rPr>
        <w:t>Grafik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zavisnosti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ubrzanja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naivnog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algoritma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od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>dužine</w:t>
      </w:r>
      <w:r w:rsidRPr="00FD52EC">
        <w:rPr>
          <w:noProof/>
          <w:lang w:val="sr-Latn-CS"/>
        </w:rPr>
        <w:t xml:space="preserve"> </w:t>
      </w:r>
      <w:r>
        <w:rPr>
          <w:noProof/>
          <w:lang w:val="sr-Latn-CS"/>
        </w:rPr>
        <w:t xml:space="preserve">teksta za N </w:t>
      </w:r>
      <w:r>
        <w:rPr>
          <w:noProof/>
          <w:lang w:val="en-US"/>
        </w:rPr>
        <w:t xml:space="preserve">= 4 niti </w:t>
      </w:r>
      <w:r>
        <w:rPr>
          <w:noProof/>
          <w:lang w:val="sr-Latn-CS"/>
        </w:rPr>
        <w:t>(primer)</w:t>
      </w:r>
    </w:p>
    <w:p w14:paraId="21A95C52" w14:textId="77777777" w:rsidR="00F73315" w:rsidRDefault="00F73315" w:rsidP="00F73315">
      <w:pPr>
        <w:pStyle w:val="IIInivonaslova-Odeljak"/>
        <w:rPr>
          <w:lang w:val="sr-Latn-RS"/>
        </w:rPr>
      </w:pPr>
      <w:bookmarkStart w:id="45" w:name="_Toc119968736"/>
      <w:r>
        <w:t xml:space="preserve">Diskusija dobijenih </w:t>
      </w:r>
      <w:proofErr w:type="spellStart"/>
      <w:r>
        <w:t>re</w:t>
      </w:r>
      <w:r>
        <w:rPr>
          <w:lang w:val="sr-Latn-RS"/>
        </w:rPr>
        <w:t>zultata</w:t>
      </w:r>
      <w:bookmarkEnd w:id="45"/>
      <w:proofErr w:type="spellEnd"/>
    </w:p>
    <w:p w14:paraId="528953E9" w14:textId="7ECFAEA2" w:rsidR="00F73315" w:rsidRPr="008E4C5D" w:rsidRDefault="00D53164" w:rsidP="00D53164">
      <w:pPr>
        <w:pStyle w:val="Osnovnitekst"/>
        <w:rPr>
          <w:lang w:val="sr-Latn-RS"/>
        </w:rPr>
      </w:pPr>
      <w:r>
        <w:t xml:space="preserve">Kao što je i očekivano, </w:t>
      </w:r>
      <w:proofErr w:type="spellStart"/>
      <w:r>
        <w:t>paralelizacija</w:t>
      </w:r>
      <w:proofErr w:type="spellEnd"/>
      <w:r>
        <w:t xml:space="preserve"> dovodi do poboljšanja performansi, kao i povećanje broja raspoloživih niti koje daje dodatno smanjuju vreme potrebno za </w:t>
      </w:r>
      <w:proofErr w:type="spellStart"/>
      <w:r>
        <w:t>izvršanvanje</w:t>
      </w:r>
      <w:proofErr w:type="spellEnd"/>
      <w:r>
        <w:t xml:space="preserve"> programa.</w:t>
      </w:r>
      <w:r>
        <w:t xml:space="preserve"> </w:t>
      </w:r>
      <w:r w:rsidR="007538B7">
        <w:t xml:space="preserve">Korišćenje različitih rasporeda </w:t>
      </w:r>
      <w:proofErr w:type="spellStart"/>
      <w:r w:rsidR="007538B7">
        <w:t>schedule</w:t>
      </w:r>
      <w:proofErr w:type="spellEnd"/>
      <w:r w:rsidR="007538B7">
        <w:t xml:space="preserve"> direktive nije dovelo do značajnih razlika u rezultatima.</w:t>
      </w:r>
    </w:p>
    <w:sectPr w:rsidR="00F73315" w:rsidRPr="008E4C5D" w:rsidSect="00A2526F">
      <w:type w:val="continuous"/>
      <w:pgSz w:w="11906" w:h="16838" w:code="9"/>
      <w:pgMar w:top="1260" w:right="1134" w:bottom="117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39CE8" w14:textId="77777777" w:rsidR="006E1197" w:rsidRDefault="006E1197">
      <w:r>
        <w:separator/>
      </w:r>
    </w:p>
  </w:endnote>
  <w:endnote w:type="continuationSeparator" w:id="0">
    <w:p w14:paraId="093CE6E8" w14:textId="77777777" w:rsidR="006E1197" w:rsidRDefault="006E1197">
      <w:r>
        <w:continuationSeparator/>
      </w:r>
    </w:p>
  </w:endnote>
  <w:endnote w:type="continuationNotice" w:id="1">
    <w:p w14:paraId="5555104E" w14:textId="77777777" w:rsidR="006E1197" w:rsidRDefault="006E11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3FE57" w14:textId="77777777" w:rsidR="008C6536" w:rsidRDefault="008C6536" w:rsidP="00207E96">
    <w:pPr>
      <w:pStyle w:val="Podnojestranice"/>
      <w:framePr w:wrap="around" w:vAnchor="text" w:hAnchor="margin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w14:paraId="47614399" w14:textId="77777777" w:rsidR="008C6536" w:rsidRDefault="008C6536" w:rsidP="00847C33">
    <w:pPr>
      <w:pStyle w:val="Podnojestranic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8F565" w14:textId="77777777" w:rsidR="008C6536" w:rsidRDefault="008C6536" w:rsidP="00207E96">
    <w:pPr>
      <w:pStyle w:val="Podnojestranice"/>
      <w:framePr w:wrap="around" w:vAnchor="text" w:hAnchor="margin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separate"/>
    </w:r>
    <w:r>
      <w:rPr>
        <w:rStyle w:val="Brojstranice"/>
        <w:noProof/>
      </w:rPr>
      <w:t>48</w:t>
    </w:r>
    <w:r>
      <w:rPr>
        <w:rStyle w:val="Brojstranice"/>
      </w:rPr>
      <w:fldChar w:fldCharType="end"/>
    </w:r>
  </w:p>
  <w:p w14:paraId="502AD811" w14:textId="77777777" w:rsidR="008C6536" w:rsidRDefault="008C6536" w:rsidP="00847C33">
    <w:pPr>
      <w:pStyle w:val="Podnojestranic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A5E3C" w14:textId="77777777" w:rsidR="008C6536" w:rsidRDefault="008C6536">
    <w:pPr>
      <w:pStyle w:val="Podnojestrani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608B2" w14:textId="77777777" w:rsidR="006E1197" w:rsidRDefault="006E1197">
      <w:r>
        <w:separator/>
      </w:r>
    </w:p>
  </w:footnote>
  <w:footnote w:type="continuationSeparator" w:id="0">
    <w:p w14:paraId="1731B98A" w14:textId="77777777" w:rsidR="006E1197" w:rsidRDefault="006E1197">
      <w:r>
        <w:continuationSeparator/>
      </w:r>
    </w:p>
  </w:footnote>
  <w:footnote w:type="continuationNotice" w:id="1">
    <w:p w14:paraId="5FF5D190" w14:textId="77777777" w:rsidR="006E1197" w:rsidRDefault="006E11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DF813" w14:textId="77777777" w:rsidR="008C6536" w:rsidRDefault="008C6536">
    <w:pPr>
      <w:pStyle w:val="Zaglavljestranic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AD607" w14:textId="77777777" w:rsidR="008C6536" w:rsidRDefault="008C6536">
    <w:pPr>
      <w:pStyle w:val="Zaglavljestranic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43352" w14:textId="77777777" w:rsidR="008C6536" w:rsidRDefault="008C6536">
    <w:pPr>
      <w:pStyle w:val="Zaglavljestranic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450731A"/>
    <w:lvl w:ilvl="0">
      <w:start w:val="1"/>
      <w:numFmt w:val="decimal"/>
      <w:pStyle w:val="Brojnalisti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</w:abstractNum>
  <w:abstractNum w:abstractNumId="1" w15:restartNumberingAfterBreak="0">
    <w:nsid w:val="0420779F"/>
    <w:multiLevelType w:val="multilevel"/>
    <w:tmpl w:val="FA60F092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AB0C33"/>
    <w:multiLevelType w:val="multilevel"/>
    <w:tmpl w:val="A10A9DC8"/>
    <w:lvl w:ilvl="0">
      <w:start w:val="1"/>
      <w:numFmt w:val="upperLetter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72"/>
        <w:szCs w:val="7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3B53AA0"/>
    <w:multiLevelType w:val="multilevel"/>
    <w:tmpl w:val="0C14B500"/>
    <w:lvl w:ilvl="0">
      <w:start w:val="1"/>
      <w:numFmt w:val="decimal"/>
      <w:lvlText w:val="[%1]"/>
      <w:lvlJc w:val="left"/>
      <w:pPr>
        <w:tabs>
          <w:tab w:val="num" w:pos="567"/>
        </w:tabs>
        <w:ind w:left="567" w:hanging="20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1D160A"/>
    <w:multiLevelType w:val="multilevel"/>
    <w:tmpl w:val="E7E4B1AE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0B1E3D"/>
    <w:multiLevelType w:val="multilevel"/>
    <w:tmpl w:val="3000CF50"/>
    <w:lvl w:ilvl="0">
      <w:start w:val="1"/>
      <w:numFmt w:val="decimal"/>
      <w:pStyle w:val="Inivonaslova-Poglavlje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56"/>
        <w:szCs w:val="5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IInivonaslova-Potpoglavlje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IIInivonaslova-Odeljak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pStyle w:val="IVnivonaslova-Pododeljak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pStyle w:val="Naslov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Naslov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Naslov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Naslov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Naslov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19E57E6"/>
    <w:multiLevelType w:val="hybridMultilevel"/>
    <w:tmpl w:val="A15815A6"/>
    <w:lvl w:ilvl="0" w:tplc="241A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7" w15:restartNumberingAfterBreak="0">
    <w:nsid w:val="21CB2787"/>
    <w:multiLevelType w:val="multilevel"/>
    <w:tmpl w:val="B552B572"/>
    <w:lvl w:ilvl="0">
      <w:start w:val="1"/>
      <w:numFmt w:val="upperLetter"/>
      <w:lvlText w:val="%1. 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72"/>
        <w:szCs w:val="7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384389C"/>
    <w:multiLevelType w:val="multilevel"/>
    <w:tmpl w:val="259AE5BE"/>
    <w:lvl w:ilvl="0">
      <w:start w:val="1"/>
      <w:numFmt w:val="bullet"/>
      <w:lvlText w:val=""/>
      <w:lvlJc w:val="left"/>
      <w:pPr>
        <w:tabs>
          <w:tab w:val="num" w:pos="1021"/>
        </w:tabs>
        <w:ind w:left="1021" w:hanging="34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361"/>
        </w:tabs>
        <w:ind w:left="1361" w:hanging="340"/>
      </w:pPr>
      <w:rPr>
        <w:rFonts w:ascii="Symbol" w:hAnsi="Symbol" w:hint="default"/>
      </w:rPr>
    </w:lvl>
    <w:lvl w:ilvl="2">
      <w:start w:val="1"/>
      <w:numFmt w:val="bullet"/>
      <w:lvlText w:val="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97"/>
        </w:tabs>
        <w:ind w:left="219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917"/>
        </w:tabs>
        <w:ind w:left="291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37"/>
        </w:tabs>
        <w:ind w:left="3637" w:hanging="360"/>
      </w:pPr>
      <w:rPr>
        <w:rFonts w:ascii="Symbol" w:hAnsi="Symbol" w:hint="default"/>
      </w:rPr>
    </w:lvl>
  </w:abstractNum>
  <w:abstractNum w:abstractNumId="9" w15:restartNumberingAfterBreak="0">
    <w:nsid w:val="27C57713"/>
    <w:multiLevelType w:val="multilevel"/>
    <w:tmpl w:val="2EE8C9E0"/>
    <w:lvl w:ilvl="0">
      <w:start w:val="1"/>
      <w:numFmt w:val="upperLetter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72"/>
        <w:szCs w:val="7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A151B67"/>
    <w:multiLevelType w:val="multilevel"/>
    <w:tmpl w:val="5180077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7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80E2199"/>
    <w:multiLevelType w:val="multilevel"/>
    <w:tmpl w:val="321E116E"/>
    <w:lvl w:ilvl="0">
      <w:start w:val="1"/>
      <w:numFmt w:val="bullet"/>
      <w:pStyle w:val="Nabrajanje"/>
      <w:lvlText w:val=""/>
      <w:lvlJc w:val="left"/>
      <w:pPr>
        <w:tabs>
          <w:tab w:val="num" w:pos="1021"/>
        </w:tabs>
        <w:ind w:left="1021" w:hanging="34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361"/>
        </w:tabs>
        <w:ind w:left="1361" w:hanging="340"/>
      </w:pPr>
      <w:rPr>
        <w:rFonts w:ascii="Symbol" w:hAnsi="Symbol" w:hint="default"/>
      </w:rPr>
    </w:lvl>
    <w:lvl w:ilvl="2">
      <w:start w:val="1"/>
      <w:numFmt w:val="bullet"/>
      <w:lvlText w:val="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97"/>
        </w:tabs>
        <w:ind w:left="219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917"/>
        </w:tabs>
        <w:ind w:left="291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37"/>
        </w:tabs>
        <w:ind w:left="3637" w:hanging="360"/>
      </w:pPr>
      <w:rPr>
        <w:rFonts w:ascii="Symbol" w:hAnsi="Symbol" w:hint="default"/>
      </w:rPr>
    </w:lvl>
  </w:abstractNum>
  <w:abstractNum w:abstractNumId="12" w15:restartNumberingAfterBreak="0">
    <w:nsid w:val="4360DB38"/>
    <w:multiLevelType w:val="multilevel"/>
    <w:tmpl w:val="FFFFFFFF"/>
    <w:lvl w:ilvl="0">
      <w:numFmt w:val="decimal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3F4564"/>
    <w:multiLevelType w:val="multilevel"/>
    <w:tmpl w:val="1E88AC0E"/>
    <w:lvl w:ilvl="0">
      <w:start w:val="1"/>
      <w:numFmt w:val="upperLetter"/>
      <w:pStyle w:val="Prilog-Inivonaslova"/>
      <w:lvlText w:val="%1. 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56"/>
        <w:szCs w:val="5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rilog-IInivonaslova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pStyle w:val="Prilog-IVnivonaslova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9F21FE5"/>
    <w:multiLevelType w:val="multilevel"/>
    <w:tmpl w:val="E6D6290C"/>
    <w:lvl w:ilvl="0">
      <w:start w:val="1"/>
      <w:numFmt w:val="upperLetter"/>
      <w:lvlText w:val="%1. 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72"/>
        <w:szCs w:val="7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C70CD0B"/>
    <w:multiLevelType w:val="multilevel"/>
    <w:tmpl w:val="FFFFFFFF"/>
    <w:lvl w:ilvl="0">
      <w:numFmt w:val="decimal"/>
      <w:lvlText w:val="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24AC1"/>
    <w:multiLevelType w:val="multilevel"/>
    <w:tmpl w:val="D78218F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7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Roman"/>
      <w:lvlText w:val="%4)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54C563D4"/>
    <w:multiLevelType w:val="hybridMultilevel"/>
    <w:tmpl w:val="D77A0FEE"/>
    <w:lvl w:ilvl="0" w:tplc="0F6CEC9C">
      <w:numFmt w:val="bullet"/>
      <w:lvlText w:val="–"/>
      <w:lvlJc w:val="left"/>
      <w:pPr>
        <w:ind w:left="4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5566652B"/>
    <w:multiLevelType w:val="hybridMultilevel"/>
    <w:tmpl w:val="FA60F092"/>
    <w:lvl w:ilvl="0" w:tplc="976A6D14">
      <w:start w:val="1"/>
      <w:numFmt w:val="decimal"/>
      <w:pStyle w:val="Referenca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DF282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586A06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10E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5C8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1ED70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76666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4EFF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2021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2E2EE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06954CA"/>
    <w:multiLevelType w:val="multilevel"/>
    <w:tmpl w:val="381E2EF2"/>
    <w:lvl w:ilvl="0">
      <w:start w:val="1"/>
      <w:numFmt w:val="decimal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20"/>
        </w:tabs>
        <w:ind w:left="18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80"/>
        </w:tabs>
        <w:ind w:left="21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40"/>
        </w:tabs>
        <w:ind w:left="25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00"/>
        </w:tabs>
        <w:ind w:left="29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20"/>
        </w:tabs>
        <w:ind w:left="3620" w:hanging="360"/>
      </w:pPr>
      <w:rPr>
        <w:rFonts w:hint="default"/>
      </w:rPr>
    </w:lvl>
  </w:abstractNum>
  <w:abstractNum w:abstractNumId="21" w15:restartNumberingAfterBreak="0">
    <w:nsid w:val="62DD7F96"/>
    <w:multiLevelType w:val="multilevel"/>
    <w:tmpl w:val="259AE5BE"/>
    <w:lvl w:ilvl="0">
      <w:start w:val="1"/>
      <w:numFmt w:val="bullet"/>
      <w:lvlText w:val=""/>
      <w:lvlJc w:val="left"/>
      <w:pPr>
        <w:tabs>
          <w:tab w:val="num" w:pos="1021"/>
        </w:tabs>
        <w:ind w:left="1021" w:hanging="34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361"/>
        </w:tabs>
        <w:ind w:left="1361" w:hanging="340"/>
      </w:pPr>
      <w:rPr>
        <w:rFonts w:ascii="Symbol" w:hAnsi="Symbol" w:hint="default"/>
      </w:rPr>
    </w:lvl>
    <w:lvl w:ilvl="2">
      <w:start w:val="1"/>
      <w:numFmt w:val="bullet"/>
      <w:lvlText w:val="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97"/>
        </w:tabs>
        <w:ind w:left="219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917"/>
        </w:tabs>
        <w:ind w:left="291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37"/>
        </w:tabs>
        <w:ind w:left="3637" w:hanging="360"/>
      </w:pPr>
      <w:rPr>
        <w:rFonts w:ascii="Symbol" w:hAnsi="Symbol" w:hint="default"/>
      </w:rPr>
    </w:lvl>
  </w:abstractNum>
  <w:abstractNum w:abstractNumId="22" w15:restartNumberingAfterBreak="0">
    <w:nsid w:val="676D03F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DC3293B"/>
    <w:multiLevelType w:val="singleLevel"/>
    <w:tmpl w:val="8766F964"/>
    <w:lvl w:ilvl="0">
      <w:start w:val="1"/>
      <w:numFmt w:val="decimal"/>
      <w:lvlText w:val="[%1]"/>
      <w:lvlJc w:val="left"/>
      <w:pPr>
        <w:tabs>
          <w:tab w:val="num" w:pos="1080"/>
        </w:tabs>
        <w:ind w:left="1080" w:hanging="720"/>
      </w:pPr>
      <w:rPr>
        <w:rFonts w:hint="default"/>
        <w:sz w:val="24"/>
        <w:szCs w:val="24"/>
        <w:lang w:val="sr-Latn-CS"/>
      </w:rPr>
    </w:lvl>
  </w:abstractNum>
  <w:abstractNum w:abstractNumId="24" w15:restartNumberingAfterBreak="0">
    <w:nsid w:val="6F456B24"/>
    <w:multiLevelType w:val="multilevel"/>
    <w:tmpl w:val="A18AC4D2"/>
    <w:lvl w:ilvl="0">
      <w:start w:val="1"/>
      <w:numFmt w:val="decimal"/>
      <w:pStyle w:val="Numerisanonabrajanje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01"/>
        </w:tabs>
        <w:ind w:left="170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80"/>
        </w:tabs>
        <w:ind w:left="25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940"/>
        </w:tabs>
        <w:ind w:left="2940" w:hanging="360"/>
      </w:pPr>
      <w:rPr>
        <w:rFonts w:hint="default"/>
      </w:rPr>
    </w:lvl>
  </w:abstractNum>
  <w:abstractNum w:abstractNumId="25" w15:restartNumberingAfterBreak="0">
    <w:nsid w:val="754A6E8D"/>
    <w:multiLevelType w:val="multilevel"/>
    <w:tmpl w:val="381E2EF2"/>
    <w:lvl w:ilvl="0">
      <w:start w:val="1"/>
      <w:numFmt w:val="decimal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20"/>
        </w:tabs>
        <w:ind w:left="18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80"/>
        </w:tabs>
        <w:ind w:left="21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40"/>
        </w:tabs>
        <w:ind w:left="25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00"/>
        </w:tabs>
        <w:ind w:left="29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20"/>
        </w:tabs>
        <w:ind w:left="3620" w:hanging="360"/>
      </w:pPr>
      <w:rPr>
        <w:rFonts w:hint="default"/>
      </w:rPr>
    </w:lvl>
  </w:abstractNum>
  <w:abstractNum w:abstractNumId="26" w15:restartNumberingAfterBreak="0">
    <w:nsid w:val="7D3C4790"/>
    <w:multiLevelType w:val="multilevel"/>
    <w:tmpl w:val="259AE5BE"/>
    <w:lvl w:ilvl="0">
      <w:start w:val="1"/>
      <w:numFmt w:val="bullet"/>
      <w:lvlText w:val=""/>
      <w:lvlJc w:val="left"/>
      <w:pPr>
        <w:tabs>
          <w:tab w:val="num" w:pos="1021"/>
        </w:tabs>
        <w:ind w:left="1021" w:hanging="34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361"/>
        </w:tabs>
        <w:ind w:left="1361" w:hanging="340"/>
      </w:pPr>
      <w:rPr>
        <w:rFonts w:ascii="Symbol" w:hAnsi="Symbol" w:hint="default"/>
      </w:rPr>
    </w:lvl>
    <w:lvl w:ilvl="2">
      <w:start w:val="1"/>
      <w:numFmt w:val="bullet"/>
      <w:lvlText w:val="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97"/>
        </w:tabs>
        <w:ind w:left="219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917"/>
        </w:tabs>
        <w:ind w:left="291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37"/>
        </w:tabs>
        <w:ind w:left="3637" w:hanging="360"/>
      </w:pPr>
      <w:rPr>
        <w:rFonts w:ascii="Symbol" w:hAnsi="Symbol" w:hint="default"/>
      </w:rPr>
    </w:lvl>
  </w:abstractNum>
  <w:num w:numId="1" w16cid:durableId="554314107">
    <w:abstractNumId w:val="5"/>
  </w:num>
  <w:num w:numId="2" w16cid:durableId="1078481302">
    <w:abstractNumId w:val="13"/>
  </w:num>
  <w:num w:numId="3" w16cid:durableId="1903711870">
    <w:abstractNumId w:val="9"/>
  </w:num>
  <w:num w:numId="4" w16cid:durableId="2022658699">
    <w:abstractNumId w:val="10"/>
  </w:num>
  <w:num w:numId="5" w16cid:durableId="864636041">
    <w:abstractNumId w:val="14"/>
  </w:num>
  <w:num w:numId="6" w16cid:durableId="191654451">
    <w:abstractNumId w:val="2"/>
  </w:num>
  <w:num w:numId="7" w16cid:durableId="1306616968">
    <w:abstractNumId w:val="19"/>
  </w:num>
  <w:num w:numId="8" w16cid:durableId="681201233">
    <w:abstractNumId w:val="23"/>
  </w:num>
  <w:num w:numId="9" w16cid:durableId="1538200235">
    <w:abstractNumId w:val="18"/>
  </w:num>
  <w:num w:numId="10" w16cid:durableId="952051402">
    <w:abstractNumId w:val="4"/>
  </w:num>
  <w:num w:numId="11" w16cid:durableId="1734548225">
    <w:abstractNumId w:val="3"/>
  </w:num>
  <w:num w:numId="12" w16cid:durableId="1523206530">
    <w:abstractNumId w:val="1"/>
  </w:num>
  <w:num w:numId="13" w16cid:durableId="1093629485">
    <w:abstractNumId w:val="7"/>
  </w:num>
  <w:num w:numId="14" w16cid:durableId="491607905">
    <w:abstractNumId w:val="8"/>
  </w:num>
  <w:num w:numId="15" w16cid:durableId="431820490">
    <w:abstractNumId w:val="26"/>
  </w:num>
  <w:num w:numId="16" w16cid:durableId="1136531585">
    <w:abstractNumId w:val="20"/>
  </w:num>
  <w:num w:numId="17" w16cid:durableId="757139205">
    <w:abstractNumId w:val="25"/>
  </w:num>
  <w:num w:numId="18" w16cid:durableId="1247307351">
    <w:abstractNumId w:val="21"/>
  </w:num>
  <w:num w:numId="19" w16cid:durableId="198327116">
    <w:abstractNumId w:val="11"/>
  </w:num>
  <w:num w:numId="20" w16cid:durableId="2001543620">
    <w:abstractNumId w:val="24"/>
  </w:num>
  <w:num w:numId="21" w16cid:durableId="90664686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617349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32242717">
    <w:abstractNumId w:val="16"/>
  </w:num>
  <w:num w:numId="24" w16cid:durableId="1280457607">
    <w:abstractNumId w:val="22"/>
  </w:num>
  <w:num w:numId="25" w16cid:durableId="735325286">
    <w:abstractNumId w:val="17"/>
  </w:num>
  <w:num w:numId="26" w16cid:durableId="952788008">
    <w:abstractNumId w:val="0"/>
  </w:num>
  <w:num w:numId="27" w16cid:durableId="1084911223">
    <w:abstractNumId w:val="6"/>
  </w:num>
  <w:num w:numId="28" w16cid:durableId="1728528812">
    <w:abstractNumId w:val="12"/>
  </w:num>
  <w:num w:numId="29" w16cid:durableId="1820896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attachedTemplate r:id="rId1"/>
  <w:stylePaneFormatFilter w:val="0002" w:allStyles="0" w:customStyles="1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3A"/>
    <w:rsid w:val="00000741"/>
    <w:rsid w:val="00000ACB"/>
    <w:rsid w:val="00000C7C"/>
    <w:rsid w:val="00001CEA"/>
    <w:rsid w:val="00001DEB"/>
    <w:rsid w:val="0000250A"/>
    <w:rsid w:val="00003536"/>
    <w:rsid w:val="00004A1B"/>
    <w:rsid w:val="000065F1"/>
    <w:rsid w:val="0000733B"/>
    <w:rsid w:val="000078DB"/>
    <w:rsid w:val="00010F3B"/>
    <w:rsid w:val="000110FB"/>
    <w:rsid w:val="00012E6A"/>
    <w:rsid w:val="00013BB8"/>
    <w:rsid w:val="00014167"/>
    <w:rsid w:val="00015768"/>
    <w:rsid w:val="00016A60"/>
    <w:rsid w:val="00017184"/>
    <w:rsid w:val="0002075D"/>
    <w:rsid w:val="00021088"/>
    <w:rsid w:val="000220F2"/>
    <w:rsid w:val="00022379"/>
    <w:rsid w:val="000232E2"/>
    <w:rsid w:val="00024CF7"/>
    <w:rsid w:val="000254BD"/>
    <w:rsid w:val="00025FF4"/>
    <w:rsid w:val="0003124C"/>
    <w:rsid w:val="00033B2C"/>
    <w:rsid w:val="00035BE4"/>
    <w:rsid w:val="0003696A"/>
    <w:rsid w:val="000402CC"/>
    <w:rsid w:val="00042CE2"/>
    <w:rsid w:val="000439F0"/>
    <w:rsid w:val="00045489"/>
    <w:rsid w:val="00045F60"/>
    <w:rsid w:val="000503D2"/>
    <w:rsid w:val="00055190"/>
    <w:rsid w:val="00055BC5"/>
    <w:rsid w:val="000563D5"/>
    <w:rsid w:val="0005689A"/>
    <w:rsid w:val="00057440"/>
    <w:rsid w:val="00057ABC"/>
    <w:rsid w:val="00060CCA"/>
    <w:rsid w:val="00062060"/>
    <w:rsid w:val="00063807"/>
    <w:rsid w:val="00065762"/>
    <w:rsid w:val="00066AB0"/>
    <w:rsid w:val="00066C16"/>
    <w:rsid w:val="00067DB4"/>
    <w:rsid w:val="000701B4"/>
    <w:rsid w:val="00071473"/>
    <w:rsid w:val="0007237F"/>
    <w:rsid w:val="0007387F"/>
    <w:rsid w:val="000758CB"/>
    <w:rsid w:val="0007652E"/>
    <w:rsid w:val="00076B88"/>
    <w:rsid w:val="00077AC0"/>
    <w:rsid w:val="00077F1B"/>
    <w:rsid w:val="00077F7E"/>
    <w:rsid w:val="000803F3"/>
    <w:rsid w:val="00080C50"/>
    <w:rsid w:val="0008435E"/>
    <w:rsid w:val="00084776"/>
    <w:rsid w:val="00084D3C"/>
    <w:rsid w:val="00085328"/>
    <w:rsid w:val="00086BBE"/>
    <w:rsid w:val="00087C87"/>
    <w:rsid w:val="00090C1F"/>
    <w:rsid w:val="0009170F"/>
    <w:rsid w:val="0009284B"/>
    <w:rsid w:val="00092CF6"/>
    <w:rsid w:val="00092E7E"/>
    <w:rsid w:val="000954B2"/>
    <w:rsid w:val="0009594B"/>
    <w:rsid w:val="00096003"/>
    <w:rsid w:val="000A13ED"/>
    <w:rsid w:val="000A3DBB"/>
    <w:rsid w:val="000A3F51"/>
    <w:rsid w:val="000A46C2"/>
    <w:rsid w:val="000A5105"/>
    <w:rsid w:val="000A654D"/>
    <w:rsid w:val="000B080F"/>
    <w:rsid w:val="000B09D1"/>
    <w:rsid w:val="000B0E6E"/>
    <w:rsid w:val="000B1246"/>
    <w:rsid w:val="000B1390"/>
    <w:rsid w:val="000B16A2"/>
    <w:rsid w:val="000B2213"/>
    <w:rsid w:val="000B2592"/>
    <w:rsid w:val="000B2663"/>
    <w:rsid w:val="000B2B6E"/>
    <w:rsid w:val="000B4D56"/>
    <w:rsid w:val="000B52DD"/>
    <w:rsid w:val="000B69AB"/>
    <w:rsid w:val="000B6A45"/>
    <w:rsid w:val="000B7A8C"/>
    <w:rsid w:val="000C3FD6"/>
    <w:rsid w:val="000C6A3D"/>
    <w:rsid w:val="000C6FAC"/>
    <w:rsid w:val="000C7063"/>
    <w:rsid w:val="000C7804"/>
    <w:rsid w:val="000D09B1"/>
    <w:rsid w:val="000D0B69"/>
    <w:rsid w:val="000D381D"/>
    <w:rsid w:val="000D3E9D"/>
    <w:rsid w:val="000D51FA"/>
    <w:rsid w:val="000D5206"/>
    <w:rsid w:val="000D63CB"/>
    <w:rsid w:val="000E010F"/>
    <w:rsid w:val="000E0E05"/>
    <w:rsid w:val="000E2A31"/>
    <w:rsid w:val="000EA98A"/>
    <w:rsid w:val="000F0F13"/>
    <w:rsid w:val="000F2556"/>
    <w:rsid w:val="000F6995"/>
    <w:rsid w:val="00102533"/>
    <w:rsid w:val="00104AC1"/>
    <w:rsid w:val="001073E6"/>
    <w:rsid w:val="001104C5"/>
    <w:rsid w:val="001116BB"/>
    <w:rsid w:val="001117C9"/>
    <w:rsid w:val="001119C5"/>
    <w:rsid w:val="001138A9"/>
    <w:rsid w:val="00114008"/>
    <w:rsid w:val="001163F5"/>
    <w:rsid w:val="00116E25"/>
    <w:rsid w:val="00120373"/>
    <w:rsid w:val="0012157A"/>
    <w:rsid w:val="00125300"/>
    <w:rsid w:val="00125C81"/>
    <w:rsid w:val="00126247"/>
    <w:rsid w:val="00131F93"/>
    <w:rsid w:val="00132AD9"/>
    <w:rsid w:val="00135926"/>
    <w:rsid w:val="00136B75"/>
    <w:rsid w:val="00137275"/>
    <w:rsid w:val="00137659"/>
    <w:rsid w:val="001407C0"/>
    <w:rsid w:val="00141ECF"/>
    <w:rsid w:val="001433E3"/>
    <w:rsid w:val="001449D1"/>
    <w:rsid w:val="001460FC"/>
    <w:rsid w:val="00152526"/>
    <w:rsid w:val="00152982"/>
    <w:rsid w:val="00152D44"/>
    <w:rsid w:val="00152EBF"/>
    <w:rsid w:val="00153A98"/>
    <w:rsid w:val="00153B27"/>
    <w:rsid w:val="001547CF"/>
    <w:rsid w:val="00160B09"/>
    <w:rsid w:val="00161283"/>
    <w:rsid w:val="001614B8"/>
    <w:rsid w:val="00162839"/>
    <w:rsid w:val="0016468C"/>
    <w:rsid w:val="001655BB"/>
    <w:rsid w:val="001667E3"/>
    <w:rsid w:val="00167079"/>
    <w:rsid w:val="001713DD"/>
    <w:rsid w:val="001716DD"/>
    <w:rsid w:val="00171E16"/>
    <w:rsid w:val="001742A6"/>
    <w:rsid w:val="0017463E"/>
    <w:rsid w:val="00175E31"/>
    <w:rsid w:val="001765F6"/>
    <w:rsid w:val="0017718D"/>
    <w:rsid w:val="0018050F"/>
    <w:rsid w:val="00182901"/>
    <w:rsid w:val="00185991"/>
    <w:rsid w:val="001865EA"/>
    <w:rsid w:val="00190281"/>
    <w:rsid w:val="00191D46"/>
    <w:rsid w:val="00192591"/>
    <w:rsid w:val="0019403C"/>
    <w:rsid w:val="001951E0"/>
    <w:rsid w:val="00195899"/>
    <w:rsid w:val="0019685B"/>
    <w:rsid w:val="00196A29"/>
    <w:rsid w:val="00196C7A"/>
    <w:rsid w:val="001A00FC"/>
    <w:rsid w:val="001A3E4C"/>
    <w:rsid w:val="001A3FEC"/>
    <w:rsid w:val="001A484F"/>
    <w:rsid w:val="001A5771"/>
    <w:rsid w:val="001A5810"/>
    <w:rsid w:val="001B20D9"/>
    <w:rsid w:val="001B2AE4"/>
    <w:rsid w:val="001B2B02"/>
    <w:rsid w:val="001B3735"/>
    <w:rsid w:val="001B582B"/>
    <w:rsid w:val="001B7F30"/>
    <w:rsid w:val="001C00CD"/>
    <w:rsid w:val="001C1B35"/>
    <w:rsid w:val="001C330D"/>
    <w:rsid w:val="001C3ABC"/>
    <w:rsid w:val="001C49DE"/>
    <w:rsid w:val="001C4AA5"/>
    <w:rsid w:val="001C60C6"/>
    <w:rsid w:val="001C6A5D"/>
    <w:rsid w:val="001D387D"/>
    <w:rsid w:val="001D40C1"/>
    <w:rsid w:val="001D44B9"/>
    <w:rsid w:val="001D4A46"/>
    <w:rsid w:val="001D50A3"/>
    <w:rsid w:val="001D5CB4"/>
    <w:rsid w:val="001D69A2"/>
    <w:rsid w:val="001D6BF7"/>
    <w:rsid w:val="001D6D49"/>
    <w:rsid w:val="001E049B"/>
    <w:rsid w:val="001E153E"/>
    <w:rsid w:val="001F0D8D"/>
    <w:rsid w:val="001F3DA8"/>
    <w:rsid w:val="001F4989"/>
    <w:rsid w:val="001F599B"/>
    <w:rsid w:val="001F67DB"/>
    <w:rsid w:val="001F70F3"/>
    <w:rsid w:val="001F7A77"/>
    <w:rsid w:val="001F7EC7"/>
    <w:rsid w:val="00203A16"/>
    <w:rsid w:val="00204278"/>
    <w:rsid w:val="00206D08"/>
    <w:rsid w:val="002072FD"/>
    <w:rsid w:val="0020784F"/>
    <w:rsid w:val="002079CF"/>
    <w:rsid w:val="00207E96"/>
    <w:rsid w:val="0021095F"/>
    <w:rsid w:val="00211677"/>
    <w:rsid w:val="00213205"/>
    <w:rsid w:val="00214E35"/>
    <w:rsid w:val="0022101A"/>
    <w:rsid w:val="00221A13"/>
    <w:rsid w:val="00221BED"/>
    <w:rsid w:val="002247E3"/>
    <w:rsid w:val="00227639"/>
    <w:rsid w:val="00227D09"/>
    <w:rsid w:val="002300CF"/>
    <w:rsid w:val="0024148D"/>
    <w:rsid w:val="00242C69"/>
    <w:rsid w:val="00242FBF"/>
    <w:rsid w:val="00243E59"/>
    <w:rsid w:val="00244D55"/>
    <w:rsid w:val="00250829"/>
    <w:rsid w:val="00250BF4"/>
    <w:rsid w:val="00251AFA"/>
    <w:rsid w:val="002534DD"/>
    <w:rsid w:val="002536AA"/>
    <w:rsid w:val="00253D45"/>
    <w:rsid w:val="00256F4E"/>
    <w:rsid w:val="00261219"/>
    <w:rsid w:val="002618B7"/>
    <w:rsid w:val="00262B85"/>
    <w:rsid w:val="00262BCB"/>
    <w:rsid w:val="00263400"/>
    <w:rsid w:val="00263CF0"/>
    <w:rsid w:val="002645B7"/>
    <w:rsid w:val="002645F9"/>
    <w:rsid w:val="00264F93"/>
    <w:rsid w:val="00265896"/>
    <w:rsid w:val="00266A1C"/>
    <w:rsid w:val="00267306"/>
    <w:rsid w:val="00271C2C"/>
    <w:rsid w:val="00273279"/>
    <w:rsid w:val="00273DC1"/>
    <w:rsid w:val="002814A0"/>
    <w:rsid w:val="00281A5E"/>
    <w:rsid w:val="00283ADA"/>
    <w:rsid w:val="0028548E"/>
    <w:rsid w:val="00286999"/>
    <w:rsid w:val="002873F8"/>
    <w:rsid w:val="00292AD4"/>
    <w:rsid w:val="00297866"/>
    <w:rsid w:val="002A0293"/>
    <w:rsid w:val="002A0FDC"/>
    <w:rsid w:val="002A243E"/>
    <w:rsid w:val="002A37D4"/>
    <w:rsid w:val="002A3DFF"/>
    <w:rsid w:val="002A4A86"/>
    <w:rsid w:val="002A5F84"/>
    <w:rsid w:val="002B2ACD"/>
    <w:rsid w:val="002B2B76"/>
    <w:rsid w:val="002B2B91"/>
    <w:rsid w:val="002B3A91"/>
    <w:rsid w:val="002B3F27"/>
    <w:rsid w:val="002B5D11"/>
    <w:rsid w:val="002B5EEA"/>
    <w:rsid w:val="002B63F4"/>
    <w:rsid w:val="002B6F25"/>
    <w:rsid w:val="002B6FE1"/>
    <w:rsid w:val="002C00A4"/>
    <w:rsid w:val="002C1951"/>
    <w:rsid w:val="002C234E"/>
    <w:rsid w:val="002C2562"/>
    <w:rsid w:val="002C57A0"/>
    <w:rsid w:val="002C6BCB"/>
    <w:rsid w:val="002C77AF"/>
    <w:rsid w:val="002C7B4E"/>
    <w:rsid w:val="002D08F3"/>
    <w:rsid w:val="002D4E33"/>
    <w:rsid w:val="002D7455"/>
    <w:rsid w:val="002E217A"/>
    <w:rsid w:val="002E288B"/>
    <w:rsid w:val="002E5C20"/>
    <w:rsid w:val="002E78D1"/>
    <w:rsid w:val="002F0CC3"/>
    <w:rsid w:val="002F20A9"/>
    <w:rsid w:val="002F2661"/>
    <w:rsid w:val="002F29E2"/>
    <w:rsid w:val="002F3BD8"/>
    <w:rsid w:val="002F3D17"/>
    <w:rsid w:val="002F3EAE"/>
    <w:rsid w:val="002F40A5"/>
    <w:rsid w:val="002F54A4"/>
    <w:rsid w:val="002F5BDD"/>
    <w:rsid w:val="002F5FFB"/>
    <w:rsid w:val="002F6CE0"/>
    <w:rsid w:val="002F704B"/>
    <w:rsid w:val="002F7C33"/>
    <w:rsid w:val="00301DC9"/>
    <w:rsid w:val="00302587"/>
    <w:rsid w:val="0030265C"/>
    <w:rsid w:val="00307B0C"/>
    <w:rsid w:val="00307E67"/>
    <w:rsid w:val="00310EB2"/>
    <w:rsid w:val="00311BC8"/>
    <w:rsid w:val="0031491B"/>
    <w:rsid w:val="00316593"/>
    <w:rsid w:val="00316EA6"/>
    <w:rsid w:val="003177B6"/>
    <w:rsid w:val="003201CD"/>
    <w:rsid w:val="00321670"/>
    <w:rsid w:val="0032381B"/>
    <w:rsid w:val="00323A81"/>
    <w:rsid w:val="00323FB2"/>
    <w:rsid w:val="00325C7B"/>
    <w:rsid w:val="00326D24"/>
    <w:rsid w:val="00327AA9"/>
    <w:rsid w:val="00330E89"/>
    <w:rsid w:val="00331986"/>
    <w:rsid w:val="00331CAB"/>
    <w:rsid w:val="00332A92"/>
    <w:rsid w:val="00332C79"/>
    <w:rsid w:val="00333185"/>
    <w:rsid w:val="00335EB4"/>
    <w:rsid w:val="003377E4"/>
    <w:rsid w:val="003412F8"/>
    <w:rsid w:val="00341AC0"/>
    <w:rsid w:val="003429A7"/>
    <w:rsid w:val="00342D17"/>
    <w:rsid w:val="00343CEB"/>
    <w:rsid w:val="003441A7"/>
    <w:rsid w:val="003511F2"/>
    <w:rsid w:val="00351375"/>
    <w:rsid w:val="00353EE3"/>
    <w:rsid w:val="00356DC4"/>
    <w:rsid w:val="0035705C"/>
    <w:rsid w:val="00357B9B"/>
    <w:rsid w:val="00357F17"/>
    <w:rsid w:val="00361153"/>
    <w:rsid w:val="0036121C"/>
    <w:rsid w:val="0036173F"/>
    <w:rsid w:val="0036300C"/>
    <w:rsid w:val="003655DE"/>
    <w:rsid w:val="00366570"/>
    <w:rsid w:val="00367C99"/>
    <w:rsid w:val="003710E7"/>
    <w:rsid w:val="00371BE8"/>
    <w:rsid w:val="0037293D"/>
    <w:rsid w:val="00374335"/>
    <w:rsid w:val="00376D99"/>
    <w:rsid w:val="0037787B"/>
    <w:rsid w:val="00377FC3"/>
    <w:rsid w:val="003810E0"/>
    <w:rsid w:val="00381BD8"/>
    <w:rsid w:val="00382C54"/>
    <w:rsid w:val="0038314C"/>
    <w:rsid w:val="003838F1"/>
    <w:rsid w:val="003848F3"/>
    <w:rsid w:val="00384BF4"/>
    <w:rsid w:val="003854F8"/>
    <w:rsid w:val="00385D00"/>
    <w:rsid w:val="00387922"/>
    <w:rsid w:val="0039080C"/>
    <w:rsid w:val="00393E7A"/>
    <w:rsid w:val="00394773"/>
    <w:rsid w:val="0039564B"/>
    <w:rsid w:val="00396DD1"/>
    <w:rsid w:val="00397C91"/>
    <w:rsid w:val="003A0B90"/>
    <w:rsid w:val="003A11F0"/>
    <w:rsid w:val="003A2412"/>
    <w:rsid w:val="003A43B6"/>
    <w:rsid w:val="003A5D8A"/>
    <w:rsid w:val="003B1CF2"/>
    <w:rsid w:val="003B3342"/>
    <w:rsid w:val="003B3EC8"/>
    <w:rsid w:val="003B40EB"/>
    <w:rsid w:val="003B4444"/>
    <w:rsid w:val="003B7488"/>
    <w:rsid w:val="003B7B81"/>
    <w:rsid w:val="003C028A"/>
    <w:rsid w:val="003C52B7"/>
    <w:rsid w:val="003C615C"/>
    <w:rsid w:val="003C6E7E"/>
    <w:rsid w:val="003C72E2"/>
    <w:rsid w:val="003C7B07"/>
    <w:rsid w:val="003C7B75"/>
    <w:rsid w:val="003D0870"/>
    <w:rsid w:val="003D4639"/>
    <w:rsid w:val="003D6C79"/>
    <w:rsid w:val="003D6D1A"/>
    <w:rsid w:val="003E07BC"/>
    <w:rsid w:val="003E1EAB"/>
    <w:rsid w:val="003E2AD5"/>
    <w:rsid w:val="003E5302"/>
    <w:rsid w:val="003E5BEE"/>
    <w:rsid w:val="003E5D20"/>
    <w:rsid w:val="003E62AF"/>
    <w:rsid w:val="003E674C"/>
    <w:rsid w:val="003E79BE"/>
    <w:rsid w:val="003F23AA"/>
    <w:rsid w:val="003F243F"/>
    <w:rsid w:val="003F3353"/>
    <w:rsid w:val="003F3653"/>
    <w:rsid w:val="003F3779"/>
    <w:rsid w:val="003F37F5"/>
    <w:rsid w:val="003F7426"/>
    <w:rsid w:val="003F7951"/>
    <w:rsid w:val="0040113F"/>
    <w:rsid w:val="00402199"/>
    <w:rsid w:val="00403BA4"/>
    <w:rsid w:val="00410F07"/>
    <w:rsid w:val="0041183D"/>
    <w:rsid w:val="00412F7F"/>
    <w:rsid w:val="00413C9D"/>
    <w:rsid w:val="004165C4"/>
    <w:rsid w:val="0041756F"/>
    <w:rsid w:val="00417642"/>
    <w:rsid w:val="00417A80"/>
    <w:rsid w:val="00420871"/>
    <w:rsid w:val="00421CDC"/>
    <w:rsid w:val="00422DFA"/>
    <w:rsid w:val="00423508"/>
    <w:rsid w:val="004237F5"/>
    <w:rsid w:val="00423A15"/>
    <w:rsid w:val="0042432A"/>
    <w:rsid w:val="00425C1E"/>
    <w:rsid w:val="00425EE4"/>
    <w:rsid w:val="0042641B"/>
    <w:rsid w:val="00426C9C"/>
    <w:rsid w:val="00426E8D"/>
    <w:rsid w:val="00427072"/>
    <w:rsid w:val="004325A2"/>
    <w:rsid w:val="004334A9"/>
    <w:rsid w:val="004339F5"/>
    <w:rsid w:val="00433EFF"/>
    <w:rsid w:val="00433F38"/>
    <w:rsid w:val="004363C6"/>
    <w:rsid w:val="00436465"/>
    <w:rsid w:val="00436FE3"/>
    <w:rsid w:val="00440381"/>
    <w:rsid w:val="00441FFA"/>
    <w:rsid w:val="00442CA8"/>
    <w:rsid w:val="004443C2"/>
    <w:rsid w:val="004464B9"/>
    <w:rsid w:val="004475CE"/>
    <w:rsid w:val="00450ABE"/>
    <w:rsid w:val="00450C82"/>
    <w:rsid w:val="00450D4E"/>
    <w:rsid w:val="00451AAD"/>
    <w:rsid w:val="00453BEC"/>
    <w:rsid w:val="00457E16"/>
    <w:rsid w:val="004620EE"/>
    <w:rsid w:val="004632D2"/>
    <w:rsid w:val="00466380"/>
    <w:rsid w:val="00467D12"/>
    <w:rsid w:val="00471F73"/>
    <w:rsid w:val="00472B20"/>
    <w:rsid w:val="00472B98"/>
    <w:rsid w:val="0047436E"/>
    <w:rsid w:val="004743E5"/>
    <w:rsid w:val="00475319"/>
    <w:rsid w:val="00475FD4"/>
    <w:rsid w:val="00476A6F"/>
    <w:rsid w:val="00482AA7"/>
    <w:rsid w:val="0049040F"/>
    <w:rsid w:val="00491E51"/>
    <w:rsid w:val="0049472B"/>
    <w:rsid w:val="00495D74"/>
    <w:rsid w:val="004A172E"/>
    <w:rsid w:val="004A3627"/>
    <w:rsid w:val="004A3676"/>
    <w:rsid w:val="004A3C68"/>
    <w:rsid w:val="004A5747"/>
    <w:rsid w:val="004A7C45"/>
    <w:rsid w:val="004B034B"/>
    <w:rsid w:val="004B14B9"/>
    <w:rsid w:val="004B3453"/>
    <w:rsid w:val="004B49EA"/>
    <w:rsid w:val="004B6054"/>
    <w:rsid w:val="004B6CFE"/>
    <w:rsid w:val="004B752A"/>
    <w:rsid w:val="004C1A04"/>
    <w:rsid w:val="004C448E"/>
    <w:rsid w:val="004C4D07"/>
    <w:rsid w:val="004C509A"/>
    <w:rsid w:val="004C6BE8"/>
    <w:rsid w:val="004C6C59"/>
    <w:rsid w:val="004D071A"/>
    <w:rsid w:val="004D122D"/>
    <w:rsid w:val="004D134D"/>
    <w:rsid w:val="004D3A4A"/>
    <w:rsid w:val="004D3F7B"/>
    <w:rsid w:val="004D4225"/>
    <w:rsid w:val="004D467F"/>
    <w:rsid w:val="004D4972"/>
    <w:rsid w:val="004D4A67"/>
    <w:rsid w:val="004E01D5"/>
    <w:rsid w:val="004E0AEF"/>
    <w:rsid w:val="004E1275"/>
    <w:rsid w:val="004E1BBE"/>
    <w:rsid w:val="004E3AA8"/>
    <w:rsid w:val="004E495E"/>
    <w:rsid w:val="004F0D48"/>
    <w:rsid w:val="004F1647"/>
    <w:rsid w:val="004F2A33"/>
    <w:rsid w:val="004F38B9"/>
    <w:rsid w:val="004F3EF3"/>
    <w:rsid w:val="004F44F8"/>
    <w:rsid w:val="004F5645"/>
    <w:rsid w:val="004F71AA"/>
    <w:rsid w:val="00501973"/>
    <w:rsid w:val="005031B8"/>
    <w:rsid w:val="00504391"/>
    <w:rsid w:val="00505586"/>
    <w:rsid w:val="00505631"/>
    <w:rsid w:val="0050609A"/>
    <w:rsid w:val="00506FDA"/>
    <w:rsid w:val="00511DB1"/>
    <w:rsid w:val="00513F11"/>
    <w:rsid w:val="005153C6"/>
    <w:rsid w:val="0051626B"/>
    <w:rsid w:val="00516319"/>
    <w:rsid w:val="0051660D"/>
    <w:rsid w:val="00517D5B"/>
    <w:rsid w:val="00517EF6"/>
    <w:rsid w:val="005203C5"/>
    <w:rsid w:val="00521AA2"/>
    <w:rsid w:val="00521F40"/>
    <w:rsid w:val="00522516"/>
    <w:rsid w:val="00530373"/>
    <w:rsid w:val="00531261"/>
    <w:rsid w:val="00531EEA"/>
    <w:rsid w:val="0053376D"/>
    <w:rsid w:val="0053604C"/>
    <w:rsid w:val="005367AC"/>
    <w:rsid w:val="005375C1"/>
    <w:rsid w:val="005379AE"/>
    <w:rsid w:val="00540E91"/>
    <w:rsid w:val="00541AA7"/>
    <w:rsid w:val="005430C7"/>
    <w:rsid w:val="005449DC"/>
    <w:rsid w:val="00544F10"/>
    <w:rsid w:val="00545127"/>
    <w:rsid w:val="0054574D"/>
    <w:rsid w:val="005458AC"/>
    <w:rsid w:val="00547B77"/>
    <w:rsid w:val="0055261E"/>
    <w:rsid w:val="0055388D"/>
    <w:rsid w:val="005540C9"/>
    <w:rsid w:val="00554A9F"/>
    <w:rsid w:val="0055633F"/>
    <w:rsid w:val="005642B4"/>
    <w:rsid w:val="00565081"/>
    <w:rsid w:val="005661DD"/>
    <w:rsid w:val="005668CC"/>
    <w:rsid w:val="00567A79"/>
    <w:rsid w:val="00567C62"/>
    <w:rsid w:val="00572517"/>
    <w:rsid w:val="00573325"/>
    <w:rsid w:val="00573BBE"/>
    <w:rsid w:val="005811F0"/>
    <w:rsid w:val="00582C42"/>
    <w:rsid w:val="005836E4"/>
    <w:rsid w:val="00586128"/>
    <w:rsid w:val="0058640E"/>
    <w:rsid w:val="00586F2A"/>
    <w:rsid w:val="005879CD"/>
    <w:rsid w:val="00587C57"/>
    <w:rsid w:val="00587F11"/>
    <w:rsid w:val="0059462B"/>
    <w:rsid w:val="00594C69"/>
    <w:rsid w:val="00595F0C"/>
    <w:rsid w:val="0059600A"/>
    <w:rsid w:val="00596373"/>
    <w:rsid w:val="005974E4"/>
    <w:rsid w:val="0059768A"/>
    <w:rsid w:val="00597C6B"/>
    <w:rsid w:val="005A1F14"/>
    <w:rsid w:val="005A26EF"/>
    <w:rsid w:val="005A5402"/>
    <w:rsid w:val="005A5A0F"/>
    <w:rsid w:val="005A5D88"/>
    <w:rsid w:val="005AC08F"/>
    <w:rsid w:val="005B26A3"/>
    <w:rsid w:val="005B3C30"/>
    <w:rsid w:val="005B4B38"/>
    <w:rsid w:val="005B57E8"/>
    <w:rsid w:val="005B60B3"/>
    <w:rsid w:val="005B6EB1"/>
    <w:rsid w:val="005B7DC8"/>
    <w:rsid w:val="005C0611"/>
    <w:rsid w:val="005C08E1"/>
    <w:rsid w:val="005C1692"/>
    <w:rsid w:val="005C23F6"/>
    <w:rsid w:val="005C2E01"/>
    <w:rsid w:val="005C332D"/>
    <w:rsid w:val="005C3367"/>
    <w:rsid w:val="005D2C3A"/>
    <w:rsid w:val="005D2C44"/>
    <w:rsid w:val="005D58BF"/>
    <w:rsid w:val="005D6B10"/>
    <w:rsid w:val="005D78EE"/>
    <w:rsid w:val="005E0E71"/>
    <w:rsid w:val="005E1272"/>
    <w:rsid w:val="005E1296"/>
    <w:rsid w:val="005E2F08"/>
    <w:rsid w:val="005E3776"/>
    <w:rsid w:val="005E3FA6"/>
    <w:rsid w:val="005E4687"/>
    <w:rsid w:val="005E5737"/>
    <w:rsid w:val="005E6C76"/>
    <w:rsid w:val="005F3653"/>
    <w:rsid w:val="005F62B2"/>
    <w:rsid w:val="005F663A"/>
    <w:rsid w:val="005F790D"/>
    <w:rsid w:val="005F79EA"/>
    <w:rsid w:val="005F7A4A"/>
    <w:rsid w:val="005F7A6A"/>
    <w:rsid w:val="00601083"/>
    <w:rsid w:val="006016EA"/>
    <w:rsid w:val="00603178"/>
    <w:rsid w:val="00603492"/>
    <w:rsid w:val="0060432C"/>
    <w:rsid w:val="00604FA9"/>
    <w:rsid w:val="00610229"/>
    <w:rsid w:val="00610562"/>
    <w:rsid w:val="00610702"/>
    <w:rsid w:val="0061081A"/>
    <w:rsid w:val="0061271A"/>
    <w:rsid w:val="00614328"/>
    <w:rsid w:val="00614556"/>
    <w:rsid w:val="00614C48"/>
    <w:rsid w:val="006166A3"/>
    <w:rsid w:val="00617777"/>
    <w:rsid w:val="006238BC"/>
    <w:rsid w:val="00623BE1"/>
    <w:rsid w:val="00626550"/>
    <w:rsid w:val="00626E71"/>
    <w:rsid w:val="00627CD0"/>
    <w:rsid w:val="0063029F"/>
    <w:rsid w:val="00632658"/>
    <w:rsid w:val="00632B86"/>
    <w:rsid w:val="00633023"/>
    <w:rsid w:val="006330B5"/>
    <w:rsid w:val="00633123"/>
    <w:rsid w:val="00635C27"/>
    <w:rsid w:val="006366ED"/>
    <w:rsid w:val="006412E1"/>
    <w:rsid w:val="006413DA"/>
    <w:rsid w:val="0064367B"/>
    <w:rsid w:val="00645F9B"/>
    <w:rsid w:val="00646ED1"/>
    <w:rsid w:val="00651303"/>
    <w:rsid w:val="00652BAE"/>
    <w:rsid w:val="006533C0"/>
    <w:rsid w:val="006535A2"/>
    <w:rsid w:val="00657309"/>
    <w:rsid w:val="0066048B"/>
    <w:rsid w:val="0066508D"/>
    <w:rsid w:val="00665E0F"/>
    <w:rsid w:val="00666618"/>
    <w:rsid w:val="00666B5B"/>
    <w:rsid w:val="00666F21"/>
    <w:rsid w:val="0067070C"/>
    <w:rsid w:val="00673012"/>
    <w:rsid w:val="0067766E"/>
    <w:rsid w:val="00680CB8"/>
    <w:rsid w:val="006818FC"/>
    <w:rsid w:val="00682051"/>
    <w:rsid w:val="00682A33"/>
    <w:rsid w:val="00684A59"/>
    <w:rsid w:val="006850E6"/>
    <w:rsid w:val="00690233"/>
    <w:rsid w:val="00692265"/>
    <w:rsid w:val="00693441"/>
    <w:rsid w:val="00696800"/>
    <w:rsid w:val="006A0C40"/>
    <w:rsid w:val="006B340B"/>
    <w:rsid w:val="006B5373"/>
    <w:rsid w:val="006B7AFB"/>
    <w:rsid w:val="006B7BD7"/>
    <w:rsid w:val="006C08DA"/>
    <w:rsid w:val="006C09B8"/>
    <w:rsid w:val="006C28B2"/>
    <w:rsid w:val="006C3143"/>
    <w:rsid w:val="006C3AE8"/>
    <w:rsid w:val="006C48EB"/>
    <w:rsid w:val="006C6AD4"/>
    <w:rsid w:val="006D0DE4"/>
    <w:rsid w:val="006D2273"/>
    <w:rsid w:val="006D3D7E"/>
    <w:rsid w:val="006D421C"/>
    <w:rsid w:val="006D47EF"/>
    <w:rsid w:val="006D546B"/>
    <w:rsid w:val="006D5E75"/>
    <w:rsid w:val="006D6156"/>
    <w:rsid w:val="006D644E"/>
    <w:rsid w:val="006D7ED6"/>
    <w:rsid w:val="006D7F2F"/>
    <w:rsid w:val="006E0094"/>
    <w:rsid w:val="006E0B0E"/>
    <w:rsid w:val="006E0C7E"/>
    <w:rsid w:val="006E1197"/>
    <w:rsid w:val="006E3249"/>
    <w:rsid w:val="006E4C9B"/>
    <w:rsid w:val="006E4DC3"/>
    <w:rsid w:val="006E6213"/>
    <w:rsid w:val="006E73B3"/>
    <w:rsid w:val="006E7738"/>
    <w:rsid w:val="006F1CB6"/>
    <w:rsid w:val="006F1DD0"/>
    <w:rsid w:val="006F2CB4"/>
    <w:rsid w:val="006F46BE"/>
    <w:rsid w:val="006F5267"/>
    <w:rsid w:val="006F6908"/>
    <w:rsid w:val="006F6EF3"/>
    <w:rsid w:val="006F7210"/>
    <w:rsid w:val="00705830"/>
    <w:rsid w:val="00705AB6"/>
    <w:rsid w:val="00705CDC"/>
    <w:rsid w:val="00710F81"/>
    <w:rsid w:val="007120C3"/>
    <w:rsid w:val="0071415E"/>
    <w:rsid w:val="00714980"/>
    <w:rsid w:val="0071559C"/>
    <w:rsid w:val="00717EE7"/>
    <w:rsid w:val="007211C4"/>
    <w:rsid w:val="007222F5"/>
    <w:rsid w:val="007223AC"/>
    <w:rsid w:val="00722A7B"/>
    <w:rsid w:val="00722A95"/>
    <w:rsid w:val="00723CEE"/>
    <w:rsid w:val="00723E97"/>
    <w:rsid w:val="00725195"/>
    <w:rsid w:val="007268E2"/>
    <w:rsid w:val="00727D39"/>
    <w:rsid w:val="00731382"/>
    <w:rsid w:val="00733424"/>
    <w:rsid w:val="00734390"/>
    <w:rsid w:val="00737050"/>
    <w:rsid w:val="00737849"/>
    <w:rsid w:val="00737A83"/>
    <w:rsid w:val="00737CE3"/>
    <w:rsid w:val="00742138"/>
    <w:rsid w:val="00746369"/>
    <w:rsid w:val="007465CE"/>
    <w:rsid w:val="007516E6"/>
    <w:rsid w:val="007527FC"/>
    <w:rsid w:val="007538B7"/>
    <w:rsid w:val="00754446"/>
    <w:rsid w:val="00760839"/>
    <w:rsid w:val="00760C39"/>
    <w:rsid w:val="00762024"/>
    <w:rsid w:val="00762789"/>
    <w:rsid w:val="0076461B"/>
    <w:rsid w:val="0076677F"/>
    <w:rsid w:val="00767E2F"/>
    <w:rsid w:val="00767FFB"/>
    <w:rsid w:val="00770470"/>
    <w:rsid w:val="00771E6A"/>
    <w:rsid w:val="007720C2"/>
    <w:rsid w:val="00777B20"/>
    <w:rsid w:val="00780A71"/>
    <w:rsid w:val="007823AB"/>
    <w:rsid w:val="00782C15"/>
    <w:rsid w:val="007906B4"/>
    <w:rsid w:val="00791C5F"/>
    <w:rsid w:val="0079203F"/>
    <w:rsid w:val="0079300A"/>
    <w:rsid w:val="00793BB7"/>
    <w:rsid w:val="007946A6"/>
    <w:rsid w:val="00794A83"/>
    <w:rsid w:val="007972D8"/>
    <w:rsid w:val="007979F8"/>
    <w:rsid w:val="007A0646"/>
    <w:rsid w:val="007A2547"/>
    <w:rsid w:val="007A394B"/>
    <w:rsid w:val="007A479B"/>
    <w:rsid w:val="007B07D4"/>
    <w:rsid w:val="007B0DD7"/>
    <w:rsid w:val="007B40D1"/>
    <w:rsid w:val="007B59A6"/>
    <w:rsid w:val="007B6B0B"/>
    <w:rsid w:val="007C1762"/>
    <w:rsid w:val="007C206F"/>
    <w:rsid w:val="007C2634"/>
    <w:rsid w:val="007C267F"/>
    <w:rsid w:val="007C35A0"/>
    <w:rsid w:val="007C5175"/>
    <w:rsid w:val="007C5F95"/>
    <w:rsid w:val="007C78AF"/>
    <w:rsid w:val="007D32C4"/>
    <w:rsid w:val="007D36EE"/>
    <w:rsid w:val="007D531E"/>
    <w:rsid w:val="007D7590"/>
    <w:rsid w:val="007D766D"/>
    <w:rsid w:val="007D7D02"/>
    <w:rsid w:val="007E36DD"/>
    <w:rsid w:val="007E4456"/>
    <w:rsid w:val="007E7C3B"/>
    <w:rsid w:val="007F0192"/>
    <w:rsid w:val="007F2F77"/>
    <w:rsid w:val="007F3072"/>
    <w:rsid w:val="007F3A3D"/>
    <w:rsid w:val="007F3C68"/>
    <w:rsid w:val="007F432C"/>
    <w:rsid w:val="007F799E"/>
    <w:rsid w:val="00802680"/>
    <w:rsid w:val="0080268D"/>
    <w:rsid w:val="00803EB7"/>
    <w:rsid w:val="008046A8"/>
    <w:rsid w:val="008056C2"/>
    <w:rsid w:val="008058D7"/>
    <w:rsid w:val="00806335"/>
    <w:rsid w:val="00806B2A"/>
    <w:rsid w:val="00812B25"/>
    <w:rsid w:val="00813A00"/>
    <w:rsid w:val="00814D31"/>
    <w:rsid w:val="008153C2"/>
    <w:rsid w:val="008170AB"/>
    <w:rsid w:val="00817396"/>
    <w:rsid w:val="00817BFB"/>
    <w:rsid w:val="00820799"/>
    <w:rsid w:val="00821739"/>
    <w:rsid w:val="00822662"/>
    <w:rsid w:val="00822B8F"/>
    <w:rsid w:val="00823F50"/>
    <w:rsid w:val="00824EFE"/>
    <w:rsid w:val="00827DFB"/>
    <w:rsid w:val="00830395"/>
    <w:rsid w:val="00830639"/>
    <w:rsid w:val="00831603"/>
    <w:rsid w:val="008319C6"/>
    <w:rsid w:val="00831AC4"/>
    <w:rsid w:val="008329F1"/>
    <w:rsid w:val="00832F17"/>
    <w:rsid w:val="008404AB"/>
    <w:rsid w:val="008409E0"/>
    <w:rsid w:val="008409EC"/>
    <w:rsid w:val="00840B5D"/>
    <w:rsid w:val="008414B3"/>
    <w:rsid w:val="008414CD"/>
    <w:rsid w:val="00841C59"/>
    <w:rsid w:val="008423BC"/>
    <w:rsid w:val="00842C46"/>
    <w:rsid w:val="0084333C"/>
    <w:rsid w:val="00843F31"/>
    <w:rsid w:val="008440DF"/>
    <w:rsid w:val="00844393"/>
    <w:rsid w:val="00844494"/>
    <w:rsid w:val="00845504"/>
    <w:rsid w:val="0084677C"/>
    <w:rsid w:val="00846A09"/>
    <w:rsid w:val="008471DF"/>
    <w:rsid w:val="00847C33"/>
    <w:rsid w:val="00852221"/>
    <w:rsid w:val="00854539"/>
    <w:rsid w:val="00854D00"/>
    <w:rsid w:val="00854EC5"/>
    <w:rsid w:val="00857D6A"/>
    <w:rsid w:val="008601DE"/>
    <w:rsid w:val="00860902"/>
    <w:rsid w:val="00860B49"/>
    <w:rsid w:val="008612EC"/>
    <w:rsid w:val="00864F1E"/>
    <w:rsid w:val="00865697"/>
    <w:rsid w:val="0086694F"/>
    <w:rsid w:val="0086783F"/>
    <w:rsid w:val="00870DBA"/>
    <w:rsid w:val="00872F7A"/>
    <w:rsid w:val="008742D4"/>
    <w:rsid w:val="00874608"/>
    <w:rsid w:val="0087520A"/>
    <w:rsid w:val="00876083"/>
    <w:rsid w:val="00876682"/>
    <w:rsid w:val="008778C1"/>
    <w:rsid w:val="00877A3C"/>
    <w:rsid w:val="008809A4"/>
    <w:rsid w:val="0088105C"/>
    <w:rsid w:val="00883276"/>
    <w:rsid w:val="0088338C"/>
    <w:rsid w:val="00884E67"/>
    <w:rsid w:val="0088572B"/>
    <w:rsid w:val="00885767"/>
    <w:rsid w:val="008872FF"/>
    <w:rsid w:val="0089197E"/>
    <w:rsid w:val="00894972"/>
    <w:rsid w:val="008973A6"/>
    <w:rsid w:val="0089790B"/>
    <w:rsid w:val="00897C99"/>
    <w:rsid w:val="008A0B77"/>
    <w:rsid w:val="008A2BCE"/>
    <w:rsid w:val="008A52F2"/>
    <w:rsid w:val="008A5B81"/>
    <w:rsid w:val="008A6972"/>
    <w:rsid w:val="008B034F"/>
    <w:rsid w:val="008B0B19"/>
    <w:rsid w:val="008B42A8"/>
    <w:rsid w:val="008B71E7"/>
    <w:rsid w:val="008C172B"/>
    <w:rsid w:val="008C276C"/>
    <w:rsid w:val="008C355A"/>
    <w:rsid w:val="008C4463"/>
    <w:rsid w:val="008C4C6F"/>
    <w:rsid w:val="008C60A8"/>
    <w:rsid w:val="008C6536"/>
    <w:rsid w:val="008D08C3"/>
    <w:rsid w:val="008D3847"/>
    <w:rsid w:val="008D3DE9"/>
    <w:rsid w:val="008D3E71"/>
    <w:rsid w:val="008D6339"/>
    <w:rsid w:val="008E1A24"/>
    <w:rsid w:val="008E1EC4"/>
    <w:rsid w:val="008E2631"/>
    <w:rsid w:val="008E4362"/>
    <w:rsid w:val="008E4C5D"/>
    <w:rsid w:val="008E51E8"/>
    <w:rsid w:val="008E7025"/>
    <w:rsid w:val="008E76D2"/>
    <w:rsid w:val="008F024D"/>
    <w:rsid w:val="008F0FFE"/>
    <w:rsid w:val="008F268E"/>
    <w:rsid w:val="008F3037"/>
    <w:rsid w:val="008F3DF0"/>
    <w:rsid w:val="008F506D"/>
    <w:rsid w:val="008F52B4"/>
    <w:rsid w:val="00900A6D"/>
    <w:rsid w:val="00903012"/>
    <w:rsid w:val="00903192"/>
    <w:rsid w:val="00906163"/>
    <w:rsid w:val="00907A2C"/>
    <w:rsid w:val="00907AB0"/>
    <w:rsid w:val="00907FE5"/>
    <w:rsid w:val="00910379"/>
    <w:rsid w:val="00910462"/>
    <w:rsid w:val="0091061A"/>
    <w:rsid w:val="009109F2"/>
    <w:rsid w:val="00912A5E"/>
    <w:rsid w:val="00912ACD"/>
    <w:rsid w:val="00914D22"/>
    <w:rsid w:val="00915AC5"/>
    <w:rsid w:val="009164DF"/>
    <w:rsid w:val="009171FA"/>
    <w:rsid w:val="00920ACB"/>
    <w:rsid w:val="0092356D"/>
    <w:rsid w:val="0092542B"/>
    <w:rsid w:val="00925F3C"/>
    <w:rsid w:val="00930003"/>
    <w:rsid w:val="009310A2"/>
    <w:rsid w:val="0093119F"/>
    <w:rsid w:val="00932374"/>
    <w:rsid w:val="00932690"/>
    <w:rsid w:val="009332D1"/>
    <w:rsid w:val="009353E3"/>
    <w:rsid w:val="00937A81"/>
    <w:rsid w:val="0094002A"/>
    <w:rsid w:val="00942A72"/>
    <w:rsid w:val="0094339D"/>
    <w:rsid w:val="009500AD"/>
    <w:rsid w:val="009509B2"/>
    <w:rsid w:val="00950A9A"/>
    <w:rsid w:val="00951C42"/>
    <w:rsid w:val="00954258"/>
    <w:rsid w:val="009556EF"/>
    <w:rsid w:val="0095716D"/>
    <w:rsid w:val="009605DB"/>
    <w:rsid w:val="009608DA"/>
    <w:rsid w:val="00961AD7"/>
    <w:rsid w:val="00961F96"/>
    <w:rsid w:val="0096425E"/>
    <w:rsid w:val="00965FFA"/>
    <w:rsid w:val="0096725B"/>
    <w:rsid w:val="00975041"/>
    <w:rsid w:val="0097755B"/>
    <w:rsid w:val="00977D0E"/>
    <w:rsid w:val="00981788"/>
    <w:rsid w:val="00982311"/>
    <w:rsid w:val="00982D00"/>
    <w:rsid w:val="00983244"/>
    <w:rsid w:val="009836A3"/>
    <w:rsid w:val="00983E04"/>
    <w:rsid w:val="00984274"/>
    <w:rsid w:val="009843B5"/>
    <w:rsid w:val="00986F61"/>
    <w:rsid w:val="0098734D"/>
    <w:rsid w:val="0099225A"/>
    <w:rsid w:val="009927CE"/>
    <w:rsid w:val="00993A45"/>
    <w:rsid w:val="00995A31"/>
    <w:rsid w:val="00995B3D"/>
    <w:rsid w:val="009A04F2"/>
    <w:rsid w:val="009A0E2A"/>
    <w:rsid w:val="009A135D"/>
    <w:rsid w:val="009A2F6C"/>
    <w:rsid w:val="009A625B"/>
    <w:rsid w:val="009A7202"/>
    <w:rsid w:val="009A7794"/>
    <w:rsid w:val="009A7EC6"/>
    <w:rsid w:val="009A7F68"/>
    <w:rsid w:val="009B116F"/>
    <w:rsid w:val="009B304D"/>
    <w:rsid w:val="009B3853"/>
    <w:rsid w:val="009B4072"/>
    <w:rsid w:val="009B6460"/>
    <w:rsid w:val="009B6EA6"/>
    <w:rsid w:val="009C1EE2"/>
    <w:rsid w:val="009C2949"/>
    <w:rsid w:val="009C29B5"/>
    <w:rsid w:val="009C42EE"/>
    <w:rsid w:val="009C7E89"/>
    <w:rsid w:val="009D23F1"/>
    <w:rsid w:val="009D6A36"/>
    <w:rsid w:val="009D6B83"/>
    <w:rsid w:val="009E0194"/>
    <w:rsid w:val="009E08E5"/>
    <w:rsid w:val="009E24E9"/>
    <w:rsid w:val="009E28A1"/>
    <w:rsid w:val="009E5234"/>
    <w:rsid w:val="009E5AAB"/>
    <w:rsid w:val="009E5C9E"/>
    <w:rsid w:val="009E77A7"/>
    <w:rsid w:val="009E7948"/>
    <w:rsid w:val="009E7A33"/>
    <w:rsid w:val="009E7BB9"/>
    <w:rsid w:val="009F06C6"/>
    <w:rsid w:val="009F27ED"/>
    <w:rsid w:val="009F39DF"/>
    <w:rsid w:val="009F4BC8"/>
    <w:rsid w:val="009F6133"/>
    <w:rsid w:val="00A00D84"/>
    <w:rsid w:val="00A026CF"/>
    <w:rsid w:val="00A03293"/>
    <w:rsid w:val="00A03AD7"/>
    <w:rsid w:val="00A0477F"/>
    <w:rsid w:val="00A04F13"/>
    <w:rsid w:val="00A06DBE"/>
    <w:rsid w:val="00A1314E"/>
    <w:rsid w:val="00A133CB"/>
    <w:rsid w:val="00A14051"/>
    <w:rsid w:val="00A14EB5"/>
    <w:rsid w:val="00A179A1"/>
    <w:rsid w:val="00A2125C"/>
    <w:rsid w:val="00A214D5"/>
    <w:rsid w:val="00A24979"/>
    <w:rsid w:val="00A2526F"/>
    <w:rsid w:val="00A268A5"/>
    <w:rsid w:val="00A3069A"/>
    <w:rsid w:val="00A3122D"/>
    <w:rsid w:val="00A377A2"/>
    <w:rsid w:val="00A377CF"/>
    <w:rsid w:val="00A4277B"/>
    <w:rsid w:val="00A42DC1"/>
    <w:rsid w:val="00A45396"/>
    <w:rsid w:val="00A45B9E"/>
    <w:rsid w:val="00A47772"/>
    <w:rsid w:val="00A47E10"/>
    <w:rsid w:val="00A47EBD"/>
    <w:rsid w:val="00A5168F"/>
    <w:rsid w:val="00A51CAC"/>
    <w:rsid w:val="00A51D80"/>
    <w:rsid w:val="00A5293C"/>
    <w:rsid w:val="00A531A6"/>
    <w:rsid w:val="00A53629"/>
    <w:rsid w:val="00A5523F"/>
    <w:rsid w:val="00A5572B"/>
    <w:rsid w:val="00A5704E"/>
    <w:rsid w:val="00A57257"/>
    <w:rsid w:val="00A610BE"/>
    <w:rsid w:val="00A61170"/>
    <w:rsid w:val="00A61978"/>
    <w:rsid w:val="00A63DEA"/>
    <w:rsid w:val="00A64EB0"/>
    <w:rsid w:val="00A6568D"/>
    <w:rsid w:val="00A65719"/>
    <w:rsid w:val="00A658EC"/>
    <w:rsid w:val="00A66A84"/>
    <w:rsid w:val="00A67485"/>
    <w:rsid w:val="00A67F13"/>
    <w:rsid w:val="00A71591"/>
    <w:rsid w:val="00A73D50"/>
    <w:rsid w:val="00A75896"/>
    <w:rsid w:val="00A76256"/>
    <w:rsid w:val="00A76B46"/>
    <w:rsid w:val="00A77A40"/>
    <w:rsid w:val="00A81947"/>
    <w:rsid w:val="00A85504"/>
    <w:rsid w:val="00A868BD"/>
    <w:rsid w:val="00A91AC0"/>
    <w:rsid w:val="00A929E8"/>
    <w:rsid w:val="00A9353C"/>
    <w:rsid w:val="00AA00CF"/>
    <w:rsid w:val="00AA2FE3"/>
    <w:rsid w:val="00AA6E92"/>
    <w:rsid w:val="00AB1CAC"/>
    <w:rsid w:val="00AB28B4"/>
    <w:rsid w:val="00AB5679"/>
    <w:rsid w:val="00AB5BCD"/>
    <w:rsid w:val="00AB6402"/>
    <w:rsid w:val="00AC0E09"/>
    <w:rsid w:val="00AC27A2"/>
    <w:rsid w:val="00AC443C"/>
    <w:rsid w:val="00AC51A4"/>
    <w:rsid w:val="00AD146B"/>
    <w:rsid w:val="00AD4D06"/>
    <w:rsid w:val="00AD7394"/>
    <w:rsid w:val="00AD7BC0"/>
    <w:rsid w:val="00AE0461"/>
    <w:rsid w:val="00AE0E1E"/>
    <w:rsid w:val="00AE11BB"/>
    <w:rsid w:val="00AE12DA"/>
    <w:rsid w:val="00AE2850"/>
    <w:rsid w:val="00AE401B"/>
    <w:rsid w:val="00AE56EE"/>
    <w:rsid w:val="00AE5B34"/>
    <w:rsid w:val="00AE6D7F"/>
    <w:rsid w:val="00AE7636"/>
    <w:rsid w:val="00AE7670"/>
    <w:rsid w:val="00AE7B80"/>
    <w:rsid w:val="00AF3522"/>
    <w:rsid w:val="00AF54CD"/>
    <w:rsid w:val="00AF5828"/>
    <w:rsid w:val="00AF5B4B"/>
    <w:rsid w:val="00AF761F"/>
    <w:rsid w:val="00B03C87"/>
    <w:rsid w:val="00B0433D"/>
    <w:rsid w:val="00B04EB7"/>
    <w:rsid w:val="00B07F90"/>
    <w:rsid w:val="00B10521"/>
    <w:rsid w:val="00B11CFD"/>
    <w:rsid w:val="00B122A4"/>
    <w:rsid w:val="00B12B0E"/>
    <w:rsid w:val="00B14535"/>
    <w:rsid w:val="00B14CBA"/>
    <w:rsid w:val="00B155E8"/>
    <w:rsid w:val="00B16B11"/>
    <w:rsid w:val="00B16D15"/>
    <w:rsid w:val="00B178D1"/>
    <w:rsid w:val="00B2085B"/>
    <w:rsid w:val="00B212DA"/>
    <w:rsid w:val="00B22F4D"/>
    <w:rsid w:val="00B2399C"/>
    <w:rsid w:val="00B26428"/>
    <w:rsid w:val="00B268A8"/>
    <w:rsid w:val="00B31799"/>
    <w:rsid w:val="00B31E18"/>
    <w:rsid w:val="00B3236B"/>
    <w:rsid w:val="00B32C78"/>
    <w:rsid w:val="00B37218"/>
    <w:rsid w:val="00B37D3C"/>
    <w:rsid w:val="00B43829"/>
    <w:rsid w:val="00B44CD1"/>
    <w:rsid w:val="00B4557D"/>
    <w:rsid w:val="00B46122"/>
    <w:rsid w:val="00B475B9"/>
    <w:rsid w:val="00B50EAF"/>
    <w:rsid w:val="00B510CE"/>
    <w:rsid w:val="00B531E5"/>
    <w:rsid w:val="00B538AF"/>
    <w:rsid w:val="00B558EE"/>
    <w:rsid w:val="00B5673E"/>
    <w:rsid w:val="00B5689B"/>
    <w:rsid w:val="00B579DF"/>
    <w:rsid w:val="00B60052"/>
    <w:rsid w:val="00B6037C"/>
    <w:rsid w:val="00B616D6"/>
    <w:rsid w:val="00B6253E"/>
    <w:rsid w:val="00B62CD7"/>
    <w:rsid w:val="00B653B5"/>
    <w:rsid w:val="00B65DD0"/>
    <w:rsid w:val="00B65FF5"/>
    <w:rsid w:val="00B661A2"/>
    <w:rsid w:val="00B679FE"/>
    <w:rsid w:val="00B701B8"/>
    <w:rsid w:val="00B718B4"/>
    <w:rsid w:val="00B74A8B"/>
    <w:rsid w:val="00B74D43"/>
    <w:rsid w:val="00B769E1"/>
    <w:rsid w:val="00B76D86"/>
    <w:rsid w:val="00B77F54"/>
    <w:rsid w:val="00B7F080"/>
    <w:rsid w:val="00B80208"/>
    <w:rsid w:val="00B82F17"/>
    <w:rsid w:val="00B82F49"/>
    <w:rsid w:val="00B8516B"/>
    <w:rsid w:val="00B867C8"/>
    <w:rsid w:val="00B9178B"/>
    <w:rsid w:val="00B91974"/>
    <w:rsid w:val="00B92584"/>
    <w:rsid w:val="00B92BA4"/>
    <w:rsid w:val="00B93B4A"/>
    <w:rsid w:val="00B93DCE"/>
    <w:rsid w:val="00B94193"/>
    <w:rsid w:val="00B94384"/>
    <w:rsid w:val="00B94578"/>
    <w:rsid w:val="00B964EC"/>
    <w:rsid w:val="00BA0F9D"/>
    <w:rsid w:val="00BA307A"/>
    <w:rsid w:val="00BA3B72"/>
    <w:rsid w:val="00BA3BC9"/>
    <w:rsid w:val="00BA41F7"/>
    <w:rsid w:val="00BA4FC6"/>
    <w:rsid w:val="00BA762C"/>
    <w:rsid w:val="00BB0AC7"/>
    <w:rsid w:val="00BB0E6E"/>
    <w:rsid w:val="00BB210B"/>
    <w:rsid w:val="00BB2574"/>
    <w:rsid w:val="00BB2DA1"/>
    <w:rsid w:val="00BB3525"/>
    <w:rsid w:val="00BB36B0"/>
    <w:rsid w:val="00BB6E61"/>
    <w:rsid w:val="00BB6FF9"/>
    <w:rsid w:val="00BB7337"/>
    <w:rsid w:val="00BB7B42"/>
    <w:rsid w:val="00BC211C"/>
    <w:rsid w:val="00BC2FBE"/>
    <w:rsid w:val="00BC5312"/>
    <w:rsid w:val="00BC613B"/>
    <w:rsid w:val="00BC6B35"/>
    <w:rsid w:val="00BC7BF1"/>
    <w:rsid w:val="00BD023F"/>
    <w:rsid w:val="00BD02EE"/>
    <w:rsid w:val="00BD12F2"/>
    <w:rsid w:val="00BD1582"/>
    <w:rsid w:val="00BD3299"/>
    <w:rsid w:val="00BD3610"/>
    <w:rsid w:val="00BD3859"/>
    <w:rsid w:val="00BD4C73"/>
    <w:rsid w:val="00BD4E3B"/>
    <w:rsid w:val="00BD5D04"/>
    <w:rsid w:val="00BD714F"/>
    <w:rsid w:val="00BDA538"/>
    <w:rsid w:val="00BE139F"/>
    <w:rsid w:val="00BE260F"/>
    <w:rsid w:val="00BE2882"/>
    <w:rsid w:val="00BE49B6"/>
    <w:rsid w:val="00BF02AD"/>
    <w:rsid w:val="00BF0562"/>
    <w:rsid w:val="00BF23D6"/>
    <w:rsid w:val="00BF51EF"/>
    <w:rsid w:val="00BF538C"/>
    <w:rsid w:val="00BF7727"/>
    <w:rsid w:val="00C006B3"/>
    <w:rsid w:val="00C00B79"/>
    <w:rsid w:val="00C00FD6"/>
    <w:rsid w:val="00C018FB"/>
    <w:rsid w:val="00C03339"/>
    <w:rsid w:val="00C03F5E"/>
    <w:rsid w:val="00C04786"/>
    <w:rsid w:val="00C05EBD"/>
    <w:rsid w:val="00C07BC8"/>
    <w:rsid w:val="00C1065F"/>
    <w:rsid w:val="00C10B6C"/>
    <w:rsid w:val="00C1165D"/>
    <w:rsid w:val="00C11CF5"/>
    <w:rsid w:val="00C1267A"/>
    <w:rsid w:val="00C1342B"/>
    <w:rsid w:val="00C149CC"/>
    <w:rsid w:val="00C159A0"/>
    <w:rsid w:val="00C16DDE"/>
    <w:rsid w:val="00C16F5E"/>
    <w:rsid w:val="00C17355"/>
    <w:rsid w:val="00C20B2C"/>
    <w:rsid w:val="00C211ED"/>
    <w:rsid w:val="00C21541"/>
    <w:rsid w:val="00C21CD7"/>
    <w:rsid w:val="00C22305"/>
    <w:rsid w:val="00C22BEC"/>
    <w:rsid w:val="00C262E4"/>
    <w:rsid w:val="00C31635"/>
    <w:rsid w:val="00C31E4B"/>
    <w:rsid w:val="00C32155"/>
    <w:rsid w:val="00C32466"/>
    <w:rsid w:val="00C32AEC"/>
    <w:rsid w:val="00C37845"/>
    <w:rsid w:val="00C4079D"/>
    <w:rsid w:val="00C452C7"/>
    <w:rsid w:val="00C45BB6"/>
    <w:rsid w:val="00C47497"/>
    <w:rsid w:val="00C50D78"/>
    <w:rsid w:val="00C512E7"/>
    <w:rsid w:val="00C55943"/>
    <w:rsid w:val="00C55971"/>
    <w:rsid w:val="00C61931"/>
    <w:rsid w:val="00C61EB8"/>
    <w:rsid w:val="00C62647"/>
    <w:rsid w:val="00C657B0"/>
    <w:rsid w:val="00C717BB"/>
    <w:rsid w:val="00C717C3"/>
    <w:rsid w:val="00C72FB4"/>
    <w:rsid w:val="00C73765"/>
    <w:rsid w:val="00C74ED4"/>
    <w:rsid w:val="00C76E60"/>
    <w:rsid w:val="00C774A8"/>
    <w:rsid w:val="00C82DEF"/>
    <w:rsid w:val="00C84417"/>
    <w:rsid w:val="00C8524F"/>
    <w:rsid w:val="00C8588D"/>
    <w:rsid w:val="00C860CB"/>
    <w:rsid w:val="00C86CDB"/>
    <w:rsid w:val="00C911E0"/>
    <w:rsid w:val="00C91382"/>
    <w:rsid w:val="00C92A36"/>
    <w:rsid w:val="00C92DEA"/>
    <w:rsid w:val="00C93CB4"/>
    <w:rsid w:val="00C94834"/>
    <w:rsid w:val="00C94A75"/>
    <w:rsid w:val="00C95A35"/>
    <w:rsid w:val="00C95B26"/>
    <w:rsid w:val="00C95BA0"/>
    <w:rsid w:val="00C96B21"/>
    <w:rsid w:val="00C973F9"/>
    <w:rsid w:val="00C97C3B"/>
    <w:rsid w:val="00CA0D08"/>
    <w:rsid w:val="00CA1406"/>
    <w:rsid w:val="00CA298C"/>
    <w:rsid w:val="00CA2AB7"/>
    <w:rsid w:val="00CA3EF3"/>
    <w:rsid w:val="00CA3FBF"/>
    <w:rsid w:val="00CA46E5"/>
    <w:rsid w:val="00CA77D3"/>
    <w:rsid w:val="00CB2A08"/>
    <w:rsid w:val="00CB2E96"/>
    <w:rsid w:val="00CB3A24"/>
    <w:rsid w:val="00CB6367"/>
    <w:rsid w:val="00CB6E46"/>
    <w:rsid w:val="00CC033C"/>
    <w:rsid w:val="00CC15AE"/>
    <w:rsid w:val="00CC3503"/>
    <w:rsid w:val="00CC48A0"/>
    <w:rsid w:val="00CC51A2"/>
    <w:rsid w:val="00CC58CF"/>
    <w:rsid w:val="00CC665A"/>
    <w:rsid w:val="00CC73D7"/>
    <w:rsid w:val="00CD09C9"/>
    <w:rsid w:val="00CD23FA"/>
    <w:rsid w:val="00CD69C3"/>
    <w:rsid w:val="00CD723A"/>
    <w:rsid w:val="00CE0158"/>
    <w:rsid w:val="00CE1030"/>
    <w:rsid w:val="00CE1DB5"/>
    <w:rsid w:val="00CE26C1"/>
    <w:rsid w:val="00CE35C0"/>
    <w:rsid w:val="00CE4319"/>
    <w:rsid w:val="00CE6CBA"/>
    <w:rsid w:val="00CF1A30"/>
    <w:rsid w:val="00CF24B2"/>
    <w:rsid w:val="00CF2783"/>
    <w:rsid w:val="00CF4371"/>
    <w:rsid w:val="00CF6E68"/>
    <w:rsid w:val="00D000D3"/>
    <w:rsid w:val="00D01302"/>
    <w:rsid w:val="00D016BC"/>
    <w:rsid w:val="00D02A02"/>
    <w:rsid w:val="00D063A5"/>
    <w:rsid w:val="00D06D69"/>
    <w:rsid w:val="00D06FE6"/>
    <w:rsid w:val="00D070F1"/>
    <w:rsid w:val="00D07D35"/>
    <w:rsid w:val="00D1061E"/>
    <w:rsid w:val="00D1131C"/>
    <w:rsid w:val="00D11366"/>
    <w:rsid w:val="00D13669"/>
    <w:rsid w:val="00D144A8"/>
    <w:rsid w:val="00D16568"/>
    <w:rsid w:val="00D1778C"/>
    <w:rsid w:val="00D17944"/>
    <w:rsid w:val="00D20028"/>
    <w:rsid w:val="00D20672"/>
    <w:rsid w:val="00D208DF"/>
    <w:rsid w:val="00D20D2B"/>
    <w:rsid w:val="00D2143F"/>
    <w:rsid w:val="00D2208C"/>
    <w:rsid w:val="00D23438"/>
    <w:rsid w:val="00D24DF7"/>
    <w:rsid w:val="00D262E6"/>
    <w:rsid w:val="00D272FE"/>
    <w:rsid w:val="00D30182"/>
    <w:rsid w:val="00D305F0"/>
    <w:rsid w:val="00D31AED"/>
    <w:rsid w:val="00D31F69"/>
    <w:rsid w:val="00D33630"/>
    <w:rsid w:val="00D33AE7"/>
    <w:rsid w:val="00D36853"/>
    <w:rsid w:val="00D4093A"/>
    <w:rsid w:val="00D41038"/>
    <w:rsid w:val="00D41891"/>
    <w:rsid w:val="00D42613"/>
    <w:rsid w:val="00D43419"/>
    <w:rsid w:val="00D4439D"/>
    <w:rsid w:val="00D44B65"/>
    <w:rsid w:val="00D44F1E"/>
    <w:rsid w:val="00D45441"/>
    <w:rsid w:val="00D46409"/>
    <w:rsid w:val="00D46A4C"/>
    <w:rsid w:val="00D4717C"/>
    <w:rsid w:val="00D479BD"/>
    <w:rsid w:val="00D522FA"/>
    <w:rsid w:val="00D53103"/>
    <w:rsid w:val="00D53164"/>
    <w:rsid w:val="00D564B5"/>
    <w:rsid w:val="00D567BC"/>
    <w:rsid w:val="00D57409"/>
    <w:rsid w:val="00D62FBE"/>
    <w:rsid w:val="00D65152"/>
    <w:rsid w:val="00D67C59"/>
    <w:rsid w:val="00D72A23"/>
    <w:rsid w:val="00D7536E"/>
    <w:rsid w:val="00D75655"/>
    <w:rsid w:val="00D75DC1"/>
    <w:rsid w:val="00D76236"/>
    <w:rsid w:val="00D76E8F"/>
    <w:rsid w:val="00D80585"/>
    <w:rsid w:val="00D8123F"/>
    <w:rsid w:val="00D81ED4"/>
    <w:rsid w:val="00D83FD5"/>
    <w:rsid w:val="00D8441E"/>
    <w:rsid w:val="00D850AA"/>
    <w:rsid w:val="00D85492"/>
    <w:rsid w:val="00D872A5"/>
    <w:rsid w:val="00D910A7"/>
    <w:rsid w:val="00D9267D"/>
    <w:rsid w:val="00D940F1"/>
    <w:rsid w:val="00D942D1"/>
    <w:rsid w:val="00D96844"/>
    <w:rsid w:val="00DA0263"/>
    <w:rsid w:val="00DA1F8C"/>
    <w:rsid w:val="00DA204A"/>
    <w:rsid w:val="00DA2708"/>
    <w:rsid w:val="00DA348A"/>
    <w:rsid w:val="00DA39BB"/>
    <w:rsid w:val="00DA3A10"/>
    <w:rsid w:val="00DA586C"/>
    <w:rsid w:val="00DA6A1C"/>
    <w:rsid w:val="00DA6EB8"/>
    <w:rsid w:val="00DA8E67"/>
    <w:rsid w:val="00DAA397"/>
    <w:rsid w:val="00DB0C2E"/>
    <w:rsid w:val="00DB0F7D"/>
    <w:rsid w:val="00DB185D"/>
    <w:rsid w:val="00DB1DC2"/>
    <w:rsid w:val="00DB1F3B"/>
    <w:rsid w:val="00DB3713"/>
    <w:rsid w:val="00DB3B09"/>
    <w:rsid w:val="00DB5D08"/>
    <w:rsid w:val="00DB5D4B"/>
    <w:rsid w:val="00DB641E"/>
    <w:rsid w:val="00DB6AB5"/>
    <w:rsid w:val="00DB6F68"/>
    <w:rsid w:val="00DC0673"/>
    <w:rsid w:val="00DC0915"/>
    <w:rsid w:val="00DC11E3"/>
    <w:rsid w:val="00DC1FEE"/>
    <w:rsid w:val="00DC20FE"/>
    <w:rsid w:val="00DC293B"/>
    <w:rsid w:val="00DC2D73"/>
    <w:rsid w:val="00DC3F87"/>
    <w:rsid w:val="00DC581E"/>
    <w:rsid w:val="00DC597F"/>
    <w:rsid w:val="00DC5CD2"/>
    <w:rsid w:val="00DC5F39"/>
    <w:rsid w:val="00DC61B6"/>
    <w:rsid w:val="00DD0EB5"/>
    <w:rsid w:val="00DD2C05"/>
    <w:rsid w:val="00DD32CD"/>
    <w:rsid w:val="00DD356E"/>
    <w:rsid w:val="00DD3E9D"/>
    <w:rsid w:val="00DD5892"/>
    <w:rsid w:val="00DE092B"/>
    <w:rsid w:val="00DE145D"/>
    <w:rsid w:val="00DE1C79"/>
    <w:rsid w:val="00DE1F71"/>
    <w:rsid w:val="00DE2D5E"/>
    <w:rsid w:val="00DE392E"/>
    <w:rsid w:val="00DE3F6C"/>
    <w:rsid w:val="00DE483D"/>
    <w:rsid w:val="00DE61FC"/>
    <w:rsid w:val="00DE665E"/>
    <w:rsid w:val="00DE7CA0"/>
    <w:rsid w:val="00DF38B2"/>
    <w:rsid w:val="00DF4553"/>
    <w:rsid w:val="00DF50B8"/>
    <w:rsid w:val="00DF50C2"/>
    <w:rsid w:val="00DF69AF"/>
    <w:rsid w:val="00DF7BF8"/>
    <w:rsid w:val="00E014D2"/>
    <w:rsid w:val="00E0174A"/>
    <w:rsid w:val="00E01B63"/>
    <w:rsid w:val="00E02814"/>
    <w:rsid w:val="00E041C7"/>
    <w:rsid w:val="00E04CD6"/>
    <w:rsid w:val="00E05817"/>
    <w:rsid w:val="00E0752E"/>
    <w:rsid w:val="00E07F7D"/>
    <w:rsid w:val="00E11BBB"/>
    <w:rsid w:val="00E1237D"/>
    <w:rsid w:val="00E137CD"/>
    <w:rsid w:val="00E13853"/>
    <w:rsid w:val="00E13D46"/>
    <w:rsid w:val="00E14D90"/>
    <w:rsid w:val="00E15869"/>
    <w:rsid w:val="00E161A5"/>
    <w:rsid w:val="00E16D71"/>
    <w:rsid w:val="00E20B40"/>
    <w:rsid w:val="00E20C17"/>
    <w:rsid w:val="00E2179A"/>
    <w:rsid w:val="00E21EA8"/>
    <w:rsid w:val="00E226DC"/>
    <w:rsid w:val="00E2271E"/>
    <w:rsid w:val="00E23771"/>
    <w:rsid w:val="00E25FD4"/>
    <w:rsid w:val="00E26FEF"/>
    <w:rsid w:val="00E3208E"/>
    <w:rsid w:val="00E32924"/>
    <w:rsid w:val="00E33DBD"/>
    <w:rsid w:val="00E35791"/>
    <w:rsid w:val="00E35E4A"/>
    <w:rsid w:val="00E377AF"/>
    <w:rsid w:val="00E37972"/>
    <w:rsid w:val="00E37EEB"/>
    <w:rsid w:val="00E40CDE"/>
    <w:rsid w:val="00E413DC"/>
    <w:rsid w:val="00E45675"/>
    <w:rsid w:val="00E4581C"/>
    <w:rsid w:val="00E45C69"/>
    <w:rsid w:val="00E471E3"/>
    <w:rsid w:val="00E47AAC"/>
    <w:rsid w:val="00E50AC2"/>
    <w:rsid w:val="00E51109"/>
    <w:rsid w:val="00E52D80"/>
    <w:rsid w:val="00E54CDA"/>
    <w:rsid w:val="00E5539C"/>
    <w:rsid w:val="00E55E82"/>
    <w:rsid w:val="00E56D7C"/>
    <w:rsid w:val="00E5756F"/>
    <w:rsid w:val="00E61552"/>
    <w:rsid w:val="00E62CED"/>
    <w:rsid w:val="00E65CBC"/>
    <w:rsid w:val="00E675F4"/>
    <w:rsid w:val="00E715BD"/>
    <w:rsid w:val="00E7161C"/>
    <w:rsid w:val="00E7196E"/>
    <w:rsid w:val="00E74529"/>
    <w:rsid w:val="00E74E70"/>
    <w:rsid w:val="00E7555F"/>
    <w:rsid w:val="00E75EB1"/>
    <w:rsid w:val="00E7712B"/>
    <w:rsid w:val="00E77918"/>
    <w:rsid w:val="00E77A65"/>
    <w:rsid w:val="00E8109A"/>
    <w:rsid w:val="00E81A6E"/>
    <w:rsid w:val="00E827FB"/>
    <w:rsid w:val="00E82AD5"/>
    <w:rsid w:val="00E83320"/>
    <w:rsid w:val="00E851B7"/>
    <w:rsid w:val="00E86973"/>
    <w:rsid w:val="00E87084"/>
    <w:rsid w:val="00E927BB"/>
    <w:rsid w:val="00E92AE6"/>
    <w:rsid w:val="00E93AC0"/>
    <w:rsid w:val="00E942E8"/>
    <w:rsid w:val="00E9431F"/>
    <w:rsid w:val="00E94C13"/>
    <w:rsid w:val="00E96111"/>
    <w:rsid w:val="00E97817"/>
    <w:rsid w:val="00EA01C3"/>
    <w:rsid w:val="00EA1CEA"/>
    <w:rsid w:val="00EA2D96"/>
    <w:rsid w:val="00EA52B9"/>
    <w:rsid w:val="00EA54AE"/>
    <w:rsid w:val="00EB061A"/>
    <w:rsid w:val="00EB137F"/>
    <w:rsid w:val="00EB184A"/>
    <w:rsid w:val="00EB3C76"/>
    <w:rsid w:val="00EB3D4E"/>
    <w:rsid w:val="00EB4096"/>
    <w:rsid w:val="00EB6F41"/>
    <w:rsid w:val="00EB7B5E"/>
    <w:rsid w:val="00EC1D0C"/>
    <w:rsid w:val="00EC25BE"/>
    <w:rsid w:val="00EC3BC9"/>
    <w:rsid w:val="00ED15CA"/>
    <w:rsid w:val="00ED22BF"/>
    <w:rsid w:val="00ED2AC6"/>
    <w:rsid w:val="00EE1CA6"/>
    <w:rsid w:val="00EE300C"/>
    <w:rsid w:val="00EE49CA"/>
    <w:rsid w:val="00EE55A7"/>
    <w:rsid w:val="00EF0C0F"/>
    <w:rsid w:val="00EF0ED4"/>
    <w:rsid w:val="00EF1477"/>
    <w:rsid w:val="00EF1A81"/>
    <w:rsid w:val="00EF6B77"/>
    <w:rsid w:val="00EF6FE6"/>
    <w:rsid w:val="00EF70A8"/>
    <w:rsid w:val="00EF7811"/>
    <w:rsid w:val="00EF7970"/>
    <w:rsid w:val="00EF7BF1"/>
    <w:rsid w:val="00F014EF"/>
    <w:rsid w:val="00F01B65"/>
    <w:rsid w:val="00F0660A"/>
    <w:rsid w:val="00F06BB2"/>
    <w:rsid w:val="00F073D5"/>
    <w:rsid w:val="00F11B38"/>
    <w:rsid w:val="00F11EFF"/>
    <w:rsid w:val="00F14D7D"/>
    <w:rsid w:val="00F17955"/>
    <w:rsid w:val="00F17A90"/>
    <w:rsid w:val="00F20A4F"/>
    <w:rsid w:val="00F2112C"/>
    <w:rsid w:val="00F22905"/>
    <w:rsid w:val="00F302AC"/>
    <w:rsid w:val="00F32C1B"/>
    <w:rsid w:val="00F35797"/>
    <w:rsid w:val="00F358C5"/>
    <w:rsid w:val="00F36120"/>
    <w:rsid w:val="00F36181"/>
    <w:rsid w:val="00F36B1A"/>
    <w:rsid w:val="00F40329"/>
    <w:rsid w:val="00F42B25"/>
    <w:rsid w:val="00F42BEA"/>
    <w:rsid w:val="00F433D3"/>
    <w:rsid w:val="00F466B6"/>
    <w:rsid w:val="00F50823"/>
    <w:rsid w:val="00F510AF"/>
    <w:rsid w:val="00F51297"/>
    <w:rsid w:val="00F51473"/>
    <w:rsid w:val="00F53200"/>
    <w:rsid w:val="00F557AA"/>
    <w:rsid w:val="00F56EC6"/>
    <w:rsid w:val="00F600EF"/>
    <w:rsid w:val="00F60202"/>
    <w:rsid w:val="00F60417"/>
    <w:rsid w:val="00F60F83"/>
    <w:rsid w:val="00F61497"/>
    <w:rsid w:val="00F615D6"/>
    <w:rsid w:val="00F63539"/>
    <w:rsid w:val="00F6501D"/>
    <w:rsid w:val="00F7007C"/>
    <w:rsid w:val="00F70528"/>
    <w:rsid w:val="00F70D90"/>
    <w:rsid w:val="00F7147A"/>
    <w:rsid w:val="00F7184A"/>
    <w:rsid w:val="00F7308B"/>
    <w:rsid w:val="00F73315"/>
    <w:rsid w:val="00F736B1"/>
    <w:rsid w:val="00F743D7"/>
    <w:rsid w:val="00F77AC1"/>
    <w:rsid w:val="00F80148"/>
    <w:rsid w:val="00F80A99"/>
    <w:rsid w:val="00F82C90"/>
    <w:rsid w:val="00F83F70"/>
    <w:rsid w:val="00F877FB"/>
    <w:rsid w:val="00F87F14"/>
    <w:rsid w:val="00F9122C"/>
    <w:rsid w:val="00F9216C"/>
    <w:rsid w:val="00F92724"/>
    <w:rsid w:val="00F92DC5"/>
    <w:rsid w:val="00F97B91"/>
    <w:rsid w:val="00F97C66"/>
    <w:rsid w:val="00FA1B7D"/>
    <w:rsid w:val="00FA2102"/>
    <w:rsid w:val="00FA373F"/>
    <w:rsid w:val="00FA459C"/>
    <w:rsid w:val="00FA4FEC"/>
    <w:rsid w:val="00FA5F8C"/>
    <w:rsid w:val="00FA78A9"/>
    <w:rsid w:val="00FB09CE"/>
    <w:rsid w:val="00FB0EB1"/>
    <w:rsid w:val="00FB213F"/>
    <w:rsid w:val="00FB2A32"/>
    <w:rsid w:val="00FB389A"/>
    <w:rsid w:val="00FB4714"/>
    <w:rsid w:val="00FB6146"/>
    <w:rsid w:val="00FC0322"/>
    <w:rsid w:val="00FC1E87"/>
    <w:rsid w:val="00FC3313"/>
    <w:rsid w:val="00FC3A20"/>
    <w:rsid w:val="00FD2FE1"/>
    <w:rsid w:val="00FD376F"/>
    <w:rsid w:val="00FD37EB"/>
    <w:rsid w:val="00FD450D"/>
    <w:rsid w:val="00FD52EC"/>
    <w:rsid w:val="00FD53C2"/>
    <w:rsid w:val="00FD5571"/>
    <w:rsid w:val="00FD6947"/>
    <w:rsid w:val="00FE1673"/>
    <w:rsid w:val="00FE2134"/>
    <w:rsid w:val="00FE38AE"/>
    <w:rsid w:val="00FE59EE"/>
    <w:rsid w:val="00FF008D"/>
    <w:rsid w:val="00FF1C25"/>
    <w:rsid w:val="00FF23A5"/>
    <w:rsid w:val="010A240B"/>
    <w:rsid w:val="017396A5"/>
    <w:rsid w:val="0183D55D"/>
    <w:rsid w:val="019D7791"/>
    <w:rsid w:val="019F0B28"/>
    <w:rsid w:val="01B58DA4"/>
    <w:rsid w:val="022E47CF"/>
    <w:rsid w:val="022F3CCA"/>
    <w:rsid w:val="02349773"/>
    <w:rsid w:val="024248A1"/>
    <w:rsid w:val="027400E8"/>
    <w:rsid w:val="0291C764"/>
    <w:rsid w:val="02A698A8"/>
    <w:rsid w:val="02B8DB31"/>
    <w:rsid w:val="02F3D888"/>
    <w:rsid w:val="031469CC"/>
    <w:rsid w:val="033079C2"/>
    <w:rsid w:val="034996B3"/>
    <w:rsid w:val="037EB85D"/>
    <w:rsid w:val="038A76F2"/>
    <w:rsid w:val="038CA201"/>
    <w:rsid w:val="03A44BF7"/>
    <w:rsid w:val="03BC4564"/>
    <w:rsid w:val="03D45B77"/>
    <w:rsid w:val="03DDA8C8"/>
    <w:rsid w:val="040E6E57"/>
    <w:rsid w:val="042C5C11"/>
    <w:rsid w:val="043F5C6A"/>
    <w:rsid w:val="045CCAEE"/>
    <w:rsid w:val="045F4DE0"/>
    <w:rsid w:val="0462DBE1"/>
    <w:rsid w:val="046AD191"/>
    <w:rsid w:val="04A444CF"/>
    <w:rsid w:val="04C45EC9"/>
    <w:rsid w:val="04E1B2DF"/>
    <w:rsid w:val="05098889"/>
    <w:rsid w:val="0536533A"/>
    <w:rsid w:val="057E22DB"/>
    <w:rsid w:val="0583D9BF"/>
    <w:rsid w:val="0591165B"/>
    <w:rsid w:val="05961C48"/>
    <w:rsid w:val="05DFC269"/>
    <w:rsid w:val="06190294"/>
    <w:rsid w:val="06BEB31D"/>
    <w:rsid w:val="06C81794"/>
    <w:rsid w:val="0709E65A"/>
    <w:rsid w:val="0717336A"/>
    <w:rsid w:val="07203605"/>
    <w:rsid w:val="075028DF"/>
    <w:rsid w:val="07B6A3F5"/>
    <w:rsid w:val="07B76C12"/>
    <w:rsid w:val="08136180"/>
    <w:rsid w:val="082E280C"/>
    <w:rsid w:val="0852477C"/>
    <w:rsid w:val="08989F31"/>
    <w:rsid w:val="08A2E283"/>
    <w:rsid w:val="08B249DC"/>
    <w:rsid w:val="08CDD8B5"/>
    <w:rsid w:val="08DA5796"/>
    <w:rsid w:val="08E8F623"/>
    <w:rsid w:val="08E9CE31"/>
    <w:rsid w:val="091C265C"/>
    <w:rsid w:val="09290E3C"/>
    <w:rsid w:val="0948357E"/>
    <w:rsid w:val="0979564D"/>
    <w:rsid w:val="09907AD9"/>
    <w:rsid w:val="09A6CB64"/>
    <w:rsid w:val="0A00443B"/>
    <w:rsid w:val="0A023C79"/>
    <w:rsid w:val="0A423B3A"/>
    <w:rsid w:val="0A591BE2"/>
    <w:rsid w:val="0A5977B5"/>
    <w:rsid w:val="0A7537E4"/>
    <w:rsid w:val="0AAFB5C8"/>
    <w:rsid w:val="0AE582AC"/>
    <w:rsid w:val="0B0B6923"/>
    <w:rsid w:val="0B13EAFA"/>
    <w:rsid w:val="0B1D50A2"/>
    <w:rsid w:val="0B5D9EDA"/>
    <w:rsid w:val="0B607CC9"/>
    <w:rsid w:val="0B6A1EEC"/>
    <w:rsid w:val="0BE32DC1"/>
    <w:rsid w:val="0BF8EB7F"/>
    <w:rsid w:val="0C12D5BF"/>
    <w:rsid w:val="0C2BA187"/>
    <w:rsid w:val="0C3A47D9"/>
    <w:rsid w:val="0C5C4C1C"/>
    <w:rsid w:val="0C5FE4B5"/>
    <w:rsid w:val="0C65B1C4"/>
    <w:rsid w:val="0CDF4ABF"/>
    <w:rsid w:val="0D240EDD"/>
    <w:rsid w:val="0D3A53AD"/>
    <w:rsid w:val="0D4FB72C"/>
    <w:rsid w:val="0D5C6E48"/>
    <w:rsid w:val="0D85C496"/>
    <w:rsid w:val="0DA1099F"/>
    <w:rsid w:val="0DE85FCF"/>
    <w:rsid w:val="0E05FD55"/>
    <w:rsid w:val="0E0FCA73"/>
    <w:rsid w:val="0E219AEE"/>
    <w:rsid w:val="0E25B3A3"/>
    <w:rsid w:val="0E4B1449"/>
    <w:rsid w:val="0E527C28"/>
    <w:rsid w:val="0E9EFAFB"/>
    <w:rsid w:val="0EA0F565"/>
    <w:rsid w:val="0EB593A2"/>
    <w:rsid w:val="0EBD6B82"/>
    <w:rsid w:val="0ED1B18D"/>
    <w:rsid w:val="0EDC76CA"/>
    <w:rsid w:val="0EE4F4DF"/>
    <w:rsid w:val="0F1138C8"/>
    <w:rsid w:val="0F3070BD"/>
    <w:rsid w:val="0F5BDAA8"/>
    <w:rsid w:val="0F7CEF90"/>
    <w:rsid w:val="0F9DC08D"/>
    <w:rsid w:val="0FA29A2B"/>
    <w:rsid w:val="0FCC97BD"/>
    <w:rsid w:val="0FD75262"/>
    <w:rsid w:val="10298819"/>
    <w:rsid w:val="102C530C"/>
    <w:rsid w:val="1030FF99"/>
    <w:rsid w:val="1041C987"/>
    <w:rsid w:val="10480C01"/>
    <w:rsid w:val="104E9815"/>
    <w:rsid w:val="1052BC5D"/>
    <w:rsid w:val="105CC1E9"/>
    <w:rsid w:val="106E56CF"/>
    <w:rsid w:val="108E0AF1"/>
    <w:rsid w:val="108FD05E"/>
    <w:rsid w:val="10A13DFB"/>
    <w:rsid w:val="10A7C9CB"/>
    <w:rsid w:val="10B43F45"/>
    <w:rsid w:val="10BDCDA3"/>
    <w:rsid w:val="10BFC338"/>
    <w:rsid w:val="11081A37"/>
    <w:rsid w:val="1114F8DF"/>
    <w:rsid w:val="11440D6F"/>
    <w:rsid w:val="114E43A2"/>
    <w:rsid w:val="1170C4E3"/>
    <w:rsid w:val="1174B42E"/>
    <w:rsid w:val="11767BC7"/>
    <w:rsid w:val="117E367C"/>
    <w:rsid w:val="11A63C22"/>
    <w:rsid w:val="11BE3FD5"/>
    <w:rsid w:val="11C13301"/>
    <w:rsid w:val="11C4A45C"/>
    <w:rsid w:val="123698CD"/>
    <w:rsid w:val="1294AC86"/>
    <w:rsid w:val="1298E5FE"/>
    <w:rsid w:val="12F3624F"/>
    <w:rsid w:val="12F3E1A8"/>
    <w:rsid w:val="130F34A5"/>
    <w:rsid w:val="1348BB3A"/>
    <w:rsid w:val="13691566"/>
    <w:rsid w:val="1387D801"/>
    <w:rsid w:val="139059D8"/>
    <w:rsid w:val="13B1D593"/>
    <w:rsid w:val="13DBEF88"/>
    <w:rsid w:val="13DEB66F"/>
    <w:rsid w:val="141F0F02"/>
    <w:rsid w:val="142BB78A"/>
    <w:rsid w:val="144838EB"/>
    <w:rsid w:val="14523E77"/>
    <w:rsid w:val="14788787"/>
    <w:rsid w:val="147DD7B2"/>
    <w:rsid w:val="14943671"/>
    <w:rsid w:val="149B80EC"/>
    <w:rsid w:val="149D792A"/>
    <w:rsid w:val="14FFD0F3"/>
    <w:rsid w:val="1528AB28"/>
    <w:rsid w:val="1546E859"/>
    <w:rsid w:val="156EC574"/>
    <w:rsid w:val="1573B30A"/>
    <w:rsid w:val="158FBC9A"/>
    <w:rsid w:val="15D086C0"/>
    <w:rsid w:val="15E0E21E"/>
    <w:rsid w:val="1617FFA6"/>
    <w:rsid w:val="162C155B"/>
    <w:rsid w:val="16453225"/>
    <w:rsid w:val="16472A63"/>
    <w:rsid w:val="16482551"/>
    <w:rsid w:val="165CF695"/>
    <w:rsid w:val="165F56A1"/>
    <w:rsid w:val="1679EA5C"/>
    <w:rsid w:val="16826C33"/>
    <w:rsid w:val="16A22281"/>
    <w:rsid w:val="16A6DF02"/>
    <w:rsid w:val="16B426A6"/>
    <w:rsid w:val="16CC2013"/>
    <w:rsid w:val="16D8A025"/>
    <w:rsid w:val="1713E1F5"/>
    <w:rsid w:val="173A4B46"/>
    <w:rsid w:val="173AEB2A"/>
    <w:rsid w:val="174A9496"/>
    <w:rsid w:val="176060C8"/>
    <w:rsid w:val="178648CC"/>
    <w:rsid w:val="178A9357"/>
    <w:rsid w:val="17A173FF"/>
    <w:rsid w:val="17A8C912"/>
    <w:rsid w:val="17ACDF9B"/>
    <w:rsid w:val="17BF4B8E"/>
    <w:rsid w:val="17CAA843"/>
    <w:rsid w:val="1820CE76"/>
    <w:rsid w:val="18210147"/>
    <w:rsid w:val="18414BE6"/>
    <w:rsid w:val="1843FF1B"/>
    <w:rsid w:val="1850F421"/>
    <w:rsid w:val="18A72E53"/>
    <w:rsid w:val="18AC8F8F"/>
    <w:rsid w:val="18AEA0C3"/>
    <w:rsid w:val="18E07C3D"/>
    <w:rsid w:val="195168FC"/>
    <w:rsid w:val="195D8EFF"/>
    <w:rsid w:val="1986B67F"/>
    <w:rsid w:val="199A92D3"/>
    <w:rsid w:val="19F2EAA5"/>
    <w:rsid w:val="19FAD82B"/>
    <w:rsid w:val="1A182C41"/>
    <w:rsid w:val="1A3C0E48"/>
    <w:rsid w:val="1A6C99CB"/>
    <w:rsid w:val="1A7EDC54"/>
    <w:rsid w:val="1A93865A"/>
    <w:rsid w:val="1A9EF1F6"/>
    <w:rsid w:val="1AE42BDD"/>
    <w:rsid w:val="1B2CC710"/>
    <w:rsid w:val="1B3CBE16"/>
    <w:rsid w:val="1B401124"/>
    <w:rsid w:val="1B43067C"/>
    <w:rsid w:val="1B9717CB"/>
    <w:rsid w:val="1B9AD445"/>
    <w:rsid w:val="1BC876FE"/>
    <w:rsid w:val="1BE393BF"/>
    <w:rsid w:val="1BE75318"/>
    <w:rsid w:val="1BE98053"/>
    <w:rsid w:val="1C167DD5"/>
    <w:rsid w:val="1C40FB5D"/>
    <w:rsid w:val="1C4E62B7"/>
    <w:rsid w:val="1C4EC1E1"/>
    <w:rsid w:val="1C6D5D3E"/>
    <w:rsid w:val="1C9728FA"/>
    <w:rsid w:val="1CC7461B"/>
    <w:rsid w:val="1D1DDEFD"/>
    <w:rsid w:val="1D21F5C5"/>
    <w:rsid w:val="1D49A811"/>
    <w:rsid w:val="1D8598B5"/>
    <w:rsid w:val="1DA51A06"/>
    <w:rsid w:val="1DC129FC"/>
    <w:rsid w:val="1DCC4D3B"/>
    <w:rsid w:val="1DD27197"/>
    <w:rsid w:val="1DD37949"/>
    <w:rsid w:val="1DD6630E"/>
    <w:rsid w:val="1DE5C6C1"/>
    <w:rsid w:val="1DF021E8"/>
    <w:rsid w:val="1E2898C5"/>
    <w:rsid w:val="1E2B9689"/>
    <w:rsid w:val="1E371CA8"/>
    <w:rsid w:val="1E475B60"/>
    <w:rsid w:val="1E5C0566"/>
    <w:rsid w:val="1E5D50FC"/>
    <w:rsid w:val="1E8A1BAD"/>
    <w:rsid w:val="1EBB0AA6"/>
    <w:rsid w:val="1ECD0D55"/>
    <w:rsid w:val="1F0697F2"/>
    <w:rsid w:val="1F25E446"/>
    <w:rsid w:val="1F3B5029"/>
    <w:rsid w:val="1F43FC65"/>
    <w:rsid w:val="1F444466"/>
    <w:rsid w:val="1F7EF0EA"/>
    <w:rsid w:val="1F8E5C3B"/>
    <w:rsid w:val="1F9A05F2"/>
    <w:rsid w:val="1F9A38C3"/>
    <w:rsid w:val="1FB6BA24"/>
    <w:rsid w:val="1FB75A08"/>
    <w:rsid w:val="1FD547C2"/>
    <w:rsid w:val="1FF6F64E"/>
    <w:rsid w:val="2019778F"/>
    <w:rsid w:val="201E0A1B"/>
    <w:rsid w:val="20286019"/>
    <w:rsid w:val="2035DC4A"/>
    <w:rsid w:val="20822D12"/>
    <w:rsid w:val="20B56992"/>
    <w:rsid w:val="20C7520C"/>
    <w:rsid w:val="20E26714"/>
    <w:rsid w:val="20F8F02D"/>
    <w:rsid w:val="21270E8C"/>
    <w:rsid w:val="2129C18D"/>
    <w:rsid w:val="21A0A787"/>
    <w:rsid w:val="21AD1D01"/>
    <w:rsid w:val="21B0E63F"/>
    <w:rsid w:val="21B8A0F4"/>
    <w:rsid w:val="21DFE792"/>
    <w:rsid w:val="21E86B95"/>
    <w:rsid w:val="21E95D1C"/>
    <w:rsid w:val="220C8B05"/>
    <w:rsid w:val="223CB0B0"/>
    <w:rsid w:val="227DF399"/>
    <w:rsid w:val="22A24C4D"/>
    <w:rsid w:val="22BC0B27"/>
    <w:rsid w:val="22E908A9"/>
    <w:rsid w:val="2311A5D1"/>
    <w:rsid w:val="2318DEDD"/>
    <w:rsid w:val="232DCCC7"/>
    <w:rsid w:val="233399D6"/>
    <w:rsid w:val="23441197"/>
    <w:rsid w:val="238F2E7B"/>
    <w:rsid w:val="23A77BED"/>
    <w:rsid w:val="23ACD696"/>
    <w:rsid w:val="23BF755A"/>
    <w:rsid w:val="23BFA82B"/>
    <w:rsid w:val="23D28131"/>
    <w:rsid w:val="23ECA5AD"/>
    <w:rsid w:val="23FC7EC3"/>
    <w:rsid w:val="242CA46E"/>
    <w:rsid w:val="242CB99E"/>
    <w:rsid w:val="248E2756"/>
    <w:rsid w:val="249F2F5C"/>
    <w:rsid w:val="24AAB34F"/>
    <w:rsid w:val="24BFEA35"/>
    <w:rsid w:val="24D5EB64"/>
    <w:rsid w:val="2502B615"/>
    <w:rsid w:val="25097C6B"/>
    <w:rsid w:val="251397D8"/>
    <w:rsid w:val="25695964"/>
    <w:rsid w:val="2586AD7A"/>
    <w:rsid w:val="25945EA8"/>
    <w:rsid w:val="259656E6"/>
    <w:rsid w:val="25AA8F81"/>
    <w:rsid w:val="25C616EF"/>
    <w:rsid w:val="25E73979"/>
    <w:rsid w:val="26052FBC"/>
    <w:rsid w:val="260C84CF"/>
    <w:rsid w:val="265C7A47"/>
    <w:rsid w:val="26667FD3"/>
    <w:rsid w:val="26828FC9"/>
    <w:rsid w:val="2684BD04"/>
    <w:rsid w:val="2699C119"/>
    <w:rsid w:val="26B187B5"/>
    <w:rsid w:val="26B1BA86"/>
    <w:rsid w:val="26ECFC56"/>
    <w:rsid w:val="26F661FE"/>
    <w:rsid w:val="27198610"/>
    <w:rsid w:val="271A3C61"/>
    <w:rsid w:val="271EB6C9"/>
    <w:rsid w:val="27410539"/>
    <w:rsid w:val="275BC032"/>
    <w:rsid w:val="275E32CE"/>
    <w:rsid w:val="2760845E"/>
    <w:rsid w:val="277E7218"/>
    <w:rsid w:val="27C4BB2A"/>
    <w:rsid w:val="27DBDE77"/>
    <w:rsid w:val="27E74A13"/>
    <w:rsid w:val="27F3D7E4"/>
    <w:rsid w:val="281053FD"/>
    <w:rsid w:val="284056B7"/>
    <w:rsid w:val="285B9E90"/>
    <w:rsid w:val="2873652C"/>
    <w:rsid w:val="287723D2"/>
    <w:rsid w:val="28886941"/>
    <w:rsid w:val="295459B1"/>
    <w:rsid w:val="2961CB4A"/>
    <w:rsid w:val="299195EB"/>
    <w:rsid w:val="29A3CCE1"/>
    <w:rsid w:val="29A59DE1"/>
    <w:rsid w:val="29A6A593"/>
    <w:rsid w:val="29B5B55B"/>
    <w:rsid w:val="29B5DC99"/>
    <w:rsid w:val="29BD0A6E"/>
    <w:rsid w:val="29E5AD72"/>
    <w:rsid w:val="29E663C4"/>
    <w:rsid w:val="2A47852C"/>
    <w:rsid w:val="2A5C5670"/>
    <w:rsid w:val="2AA23EE6"/>
    <w:rsid w:val="2AB946CC"/>
    <w:rsid w:val="2AF7BC8E"/>
    <w:rsid w:val="2B08B9FC"/>
    <w:rsid w:val="2B30BF50"/>
    <w:rsid w:val="2B44EDE0"/>
    <w:rsid w:val="2B96E152"/>
    <w:rsid w:val="2BC785B0"/>
    <w:rsid w:val="2BDD2E6F"/>
    <w:rsid w:val="2C36F6A2"/>
    <w:rsid w:val="2C3BE438"/>
    <w:rsid w:val="2C50E84D"/>
    <w:rsid w:val="2C7B2443"/>
    <w:rsid w:val="2C7CD3D7"/>
    <w:rsid w:val="2C8856DF"/>
    <w:rsid w:val="2C93E6FE"/>
    <w:rsid w:val="2CA7C7B6"/>
    <w:rsid w:val="2CA7EEF4"/>
    <w:rsid w:val="2CA9134C"/>
    <w:rsid w:val="2CB58FCB"/>
    <w:rsid w:val="2CBDE490"/>
    <w:rsid w:val="2CC3A1C1"/>
    <w:rsid w:val="2D02F752"/>
    <w:rsid w:val="2D0C3FF6"/>
    <w:rsid w:val="2D399787"/>
    <w:rsid w:val="2D4AC7C6"/>
    <w:rsid w:val="2D945141"/>
    <w:rsid w:val="2D9C8DE0"/>
    <w:rsid w:val="2D9EE548"/>
    <w:rsid w:val="2DB418FB"/>
    <w:rsid w:val="2DDF4E48"/>
    <w:rsid w:val="2E2AF202"/>
    <w:rsid w:val="2E3EBC8F"/>
    <w:rsid w:val="2E876016"/>
    <w:rsid w:val="2E97BB74"/>
    <w:rsid w:val="2F3A6C0D"/>
    <w:rsid w:val="2F3C6DB2"/>
    <w:rsid w:val="2F4A8222"/>
    <w:rsid w:val="2F72D0DC"/>
    <w:rsid w:val="2F9B25A7"/>
    <w:rsid w:val="2FAE6223"/>
    <w:rsid w:val="2FB95B62"/>
    <w:rsid w:val="30430191"/>
    <w:rsid w:val="304C2752"/>
    <w:rsid w:val="30D7DA9D"/>
    <w:rsid w:val="30F41E1A"/>
    <w:rsid w:val="311442F1"/>
    <w:rsid w:val="311AD94E"/>
    <w:rsid w:val="3134FDCA"/>
    <w:rsid w:val="3135FFD6"/>
    <w:rsid w:val="3144D6E0"/>
    <w:rsid w:val="31463ABD"/>
    <w:rsid w:val="31797271"/>
    <w:rsid w:val="317B0608"/>
    <w:rsid w:val="3199CD9F"/>
    <w:rsid w:val="319D0A4B"/>
    <w:rsid w:val="31C15325"/>
    <w:rsid w:val="31D0C88F"/>
    <w:rsid w:val="31EB47B2"/>
    <w:rsid w:val="31F52077"/>
    <w:rsid w:val="31F63376"/>
    <w:rsid w:val="3207A9A9"/>
    <w:rsid w:val="320E04C9"/>
    <w:rsid w:val="321E4381"/>
    <w:rsid w:val="3223C794"/>
    <w:rsid w:val="328D3802"/>
    <w:rsid w:val="32ADF0AF"/>
    <w:rsid w:val="32CE65B3"/>
    <w:rsid w:val="32DB9368"/>
    <w:rsid w:val="33098176"/>
    <w:rsid w:val="330BAC85"/>
    <w:rsid w:val="330EA1DD"/>
    <w:rsid w:val="3317FCF4"/>
    <w:rsid w:val="331EADC4"/>
    <w:rsid w:val="333B6C8E"/>
    <w:rsid w:val="333E39AD"/>
    <w:rsid w:val="335365FB"/>
    <w:rsid w:val="337B817A"/>
    <w:rsid w:val="3389E63F"/>
    <w:rsid w:val="33A4D264"/>
    <w:rsid w:val="33AED7F0"/>
    <w:rsid w:val="33DC2F81"/>
    <w:rsid w:val="33E1E665"/>
    <w:rsid w:val="33F9DFD2"/>
    <w:rsid w:val="33FA12A3"/>
    <w:rsid w:val="340C6BFD"/>
    <w:rsid w:val="34355473"/>
    <w:rsid w:val="3458471F"/>
    <w:rsid w:val="3461EA1F"/>
    <w:rsid w:val="3465C350"/>
    <w:rsid w:val="3487C793"/>
    <w:rsid w:val="3496D987"/>
    <w:rsid w:val="34A059A9"/>
    <w:rsid w:val="34C2DAEA"/>
    <w:rsid w:val="34C891CE"/>
    <w:rsid w:val="34D04C83"/>
    <w:rsid w:val="352FA230"/>
    <w:rsid w:val="3530E959"/>
    <w:rsid w:val="3535C0E2"/>
    <w:rsid w:val="35554CCB"/>
    <w:rsid w:val="355FD49F"/>
    <w:rsid w:val="35628B93"/>
    <w:rsid w:val="356954C1"/>
    <w:rsid w:val="3588AED4"/>
    <w:rsid w:val="358A9349"/>
    <w:rsid w:val="359286D9"/>
    <w:rsid w:val="35C0780E"/>
    <w:rsid w:val="3627C805"/>
    <w:rsid w:val="36308A6C"/>
    <w:rsid w:val="363866F2"/>
    <w:rsid w:val="364F8532"/>
    <w:rsid w:val="366AD14E"/>
    <w:rsid w:val="368D3C64"/>
    <w:rsid w:val="36EA2CC0"/>
    <w:rsid w:val="36EC24FE"/>
    <w:rsid w:val="3703EB9A"/>
    <w:rsid w:val="3730CC76"/>
    <w:rsid w:val="3766A79A"/>
    <w:rsid w:val="37B4ED45"/>
    <w:rsid w:val="37B6599E"/>
    <w:rsid w:val="37DFE5C5"/>
    <w:rsid w:val="38073927"/>
    <w:rsid w:val="380B957D"/>
    <w:rsid w:val="3820F797"/>
    <w:rsid w:val="387687EE"/>
    <w:rsid w:val="38A74A97"/>
    <w:rsid w:val="38DDC27E"/>
    <w:rsid w:val="3919B322"/>
    <w:rsid w:val="39229CC7"/>
    <w:rsid w:val="3935C033"/>
    <w:rsid w:val="394DBC85"/>
    <w:rsid w:val="3999406A"/>
    <w:rsid w:val="39B69480"/>
    <w:rsid w:val="39CC0063"/>
    <w:rsid w:val="39DC3F1B"/>
    <w:rsid w:val="39E2A3A2"/>
    <w:rsid w:val="3A01A82F"/>
    <w:rsid w:val="3A1E361A"/>
    <w:rsid w:val="3A21360A"/>
    <w:rsid w:val="3A2AB62C"/>
    <w:rsid w:val="3A549813"/>
    <w:rsid w:val="3A8EC9C3"/>
    <w:rsid w:val="3A9CAA9D"/>
    <w:rsid w:val="3ADFA94E"/>
    <w:rsid w:val="3AFADF19"/>
    <w:rsid w:val="3B09A6E0"/>
    <w:rsid w:val="3B2BCEF4"/>
    <w:rsid w:val="3B3DB799"/>
    <w:rsid w:val="3B43EC91"/>
    <w:rsid w:val="3B906B64"/>
    <w:rsid w:val="3BA3A0A5"/>
    <w:rsid w:val="3BA3F475"/>
    <w:rsid w:val="3BA8144F"/>
    <w:rsid w:val="3BCFD4D9"/>
    <w:rsid w:val="3BD4FAAE"/>
    <w:rsid w:val="3BF09A4A"/>
    <w:rsid w:val="3C104E6C"/>
    <w:rsid w:val="3C4983FF"/>
    <w:rsid w:val="3C71BC24"/>
    <w:rsid w:val="3C8D49F2"/>
    <w:rsid w:val="3CA624E4"/>
    <w:rsid w:val="3CC4129E"/>
    <w:rsid w:val="3D127F17"/>
    <w:rsid w:val="3D397CB9"/>
    <w:rsid w:val="3D3F49C8"/>
    <w:rsid w:val="3D8E244F"/>
    <w:rsid w:val="3D91B250"/>
    <w:rsid w:val="3DD057CC"/>
    <w:rsid w:val="3DD31B3E"/>
    <w:rsid w:val="3DF107FD"/>
    <w:rsid w:val="3E3666BA"/>
    <w:rsid w:val="3E402FE3"/>
    <w:rsid w:val="3E8D2EFD"/>
    <w:rsid w:val="3ED9F6CC"/>
    <w:rsid w:val="3EF1F039"/>
    <w:rsid w:val="3F24A49F"/>
    <w:rsid w:val="3F290152"/>
    <w:rsid w:val="3F298560"/>
    <w:rsid w:val="3F4E05D6"/>
    <w:rsid w:val="3F509A6F"/>
    <w:rsid w:val="3F805A78"/>
    <w:rsid w:val="3FA0D7E8"/>
    <w:rsid w:val="3FBF7345"/>
    <w:rsid w:val="403ECDBC"/>
    <w:rsid w:val="405AB8A0"/>
    <w:rsid w:val="40683D3D"/>
    <w:rsid w:val="406AB7AD"/>
    <w:rsid w:val="406BFE0F"/>
    <w:rsid w:val="40BED9C8"/>
    <w:rsid w:val="41134003"/>
    <w:rsid w:val="412EF947"/>
    <w:rsid w:val="41581223"/>
    <w:rsid w:val="416041B2"/>
    <w:rsid w:val="41A09F3C"/>
    <w:rsid w:val="41AE1B6D"/>
    <w:rsid w:val="4229F0E0"/>
    <w:rsid w:val="42362B87"/>
    <w:rsid w:val="4245A222"/>
    <w:rsid w:val="425AA637"/>
    <w:rsid w:val="425BA125"/>
    <w:rsid w:val="429CDB9A"/>
    <w:rsid w:val="42A4096F"/>
    <w:rsid w:val="42C7A27A"/>
    <w:rsid w:val="42D106F1"/>
    <w:rsid w:val="42E818EC"/>
    <w:rsid w:val="42E85B27"/>
    <w:rsid w:val="42EC4ECA"/>
    <w:rsid w:val="4308D02B"/>
    <w:rsid w:val="435767FF"/>
    <w:rsid w:val="435E106A"/>
    <w:rsid w:val="437A7620"/>
    <w:rsid w:val="4387F251"/>
    <w:rsid w:val="439F4687"/>
    <w:rsid w:val="43A30759"/>
    <w:rsid w:val="43A31E17"/>
    <w:rsid w:val="43A7DFB0"/>
    <w:rsid w:val="44344A4A"/>
    <w:rsid w:val="443883C2"/>
    <w:rsid w:val="444A187D"/>
    <w:rsid w:val="44792493"/>
    <w:rsid w:val="448B5C84"/>
    <w:rsid w:val="44B6A0DA"/>
    <w:rsid w:val="44E2A70F"/>
    <w:rsid w:val="44EEDB08"/>
    <w:rsid w:val="4508BEBD"/>
    <w:rsid w:val="450AB6FB"/>
    <w:rsid w:val="453B7323"/>
    <w:rsid w:val="455EA10C"/>
    <w:rsid w:val="45C3194C"/>
    <w:rsid w:val="45DE6125"/>
    <w:rsid w:val="461D28F0"/>
    <w:rsid w:val="46261A9B"/>
    <w:rsid w:val="46383B23"/>
    <w:rsid w:val="463B1EB0"/>
    <w:rsid w:val="464E2A87"/>
    <w:rsid w:val="465EA6A8"/>
    <w:rsid w:val="46688195"/>
    <w:rsid w:val="469614A2"/>
    <w:rsid w:val="4696279E"/>
    <w:rsid w:val="46976373"/>
    <w:rsid w:val="46E19887"/>
    <w:rsid w:val="46E1CB58"/>
    <w:rsid w:val="46F991F4"/>
    <w:rsid w:val="46FB0C17"/>
    <w:rsid w:val="470B7A6E"/>
    <w:rsid w:val="47249738"/>
    <w:rsid w:val="474E94CA"/>
    <w:rsid w:val="4756E244"/>
    <w:rsid w:val="477D6EDF"/>
    <w:rsid w:val="477ECFA5"/>
    <w:rsid w:val="47F14563"/>
    <w:rsid w:val="4828016B"/>
    <w:rsid w:val="48344EAC"/>
    <w:rsid w:val="48433736"/>
    <w:rsid w:val="4865ADDF"/>
    <w:rsid w:val="48E55152"/>
    <w:rsid w:val="48FA6A34"/>
    <w:rsid w:val="48FE8291"/>
    <w:rsid w:val="491B5C52"/>
    <w:rsid w:val="49302497"/>
    <w:rsid w:val="493F4C56"/>
    <w:rsid w:val="494A7D21"/>
    <w:rsid w:val="495516CC"/>
    <w:rsid w:val="49AE904E"/>
    <w:rsid w:val="49DA91B1"/>
    <w:rsid w:val="49E8A17F"/>
    <w:rsid w:val="49F19997"/>
    <w:rsid w:val="4A01D84F"/>
    <w:rsid w:val="4A039DBC"/>
    <w:rsid w:val="4A1B9729"/>
    <w:rsid w:val="4A3F125D"/>
    <w:rsid w:val="4A487805"/>
    <w:rsid w:val="4A607172"/>
    <w:rsid w:val="4A70CCD0"/>
    <w:rsid w:val="4AADD639"/>
    <w:rsid w:val="4AD24FB8"/>
    <w:rsid w:val="4ADA0A6D"/>
    <w:rsid w:val="4B024292"/>
    <w:rsid w:val="4B1D06F2"/>
    <w:rsid w:val="4B2F3DCB"/>
    <w:rsid w:val="4B39601A"/>
    <w:rsid w:val="4B688AD7"/>
    <w:rsid w:val="4BC939D9"/>
    <w:rsid w:val="4BE041BF"/>
    <w:rsid w:val="4C1F8802"/>
    <w:rsid w:val="4C4E84B2"/>
    <w:rsid w:val="4C4F199A"/>
    <w:rsid w:val="4C83EE77"/>
    <w:rsid w:val="4C8FAFD3"/>
    <w:rsid w:val="4C96FA4E"/>
    <w:rsid w:val="4CAC269C"/>
    <w:rsid w:val="4CB3E151"/>
    <w:rsid w:val="4CDBF13D"/>
    <w:rsid w:val="4CE3ABF2"/>
    <w:rsid w:val="4CEC2DC9"/>
    <w:rsid w:val="4D07CB62"/>
    <w:rsid w:val="4D07F2A0"/>
    <w:rsid w:val="4D35E1A9"/>
    <w:rsid w:val="4D4CE98F"/>
    <w:rsid w:val="4D5283CD"/>
    <w:rsid w:val="4D66D0A2"/>
    <w:rsid w:val="4D6A99E0"/>
    <w:rsid w:val="4D77AC85"/>
    <w:rsid w:val="4D7BA1E6"/>
    <w:rsid w:val="4DAE1268"/>
    <w:rsid w:val="4DB4235B"/>
    <w:rsid w:val="4E2006D9"/>
    <w:rsid w:val="4E5AD003"/>
    <w:rsid w:val="4E631A87"/>
    <w:rsid w:val="4EB78D8E"/>
    <w:rsid w:val="4EE292D2"/>
    <w:rsid w:val="4F1A1828"/>
    <w:rsid w:val="4F4A159A"/>
    <w:rsid w:val="4F87E94C"/>
    <w:rsid w:val="4F9AC3E5"/>
    <w:rsid w:val="4FA2FE54"/>
    <w:rsid w:val="4FA3F942"/>
    <w:rsid w:val="4FD323FF"/>
    <w:rsid w:val="4FE47406"/>
    <w:rsid w:val="4FEACDF5"/>
    <w:rsid w:val="4FFA04FB"/>
    <w:rsid w:val="500FFA97"/>
    <w:rsid w:val="505E55FD"/>
    <w:rsid w:val="50D46DBB"/>
    <w:rsid w:val="50E66748"/>
    <w:rsid w:val="50F6A600"/>
    <w:rsid w:val="515AFE76"/>
    <w:rsid w:val="5161C030"/>
    <w:rsid w:val="517982A0"/>
    <w:rsid w:val="517CA267"/>
    <w:rsid w:val="51A0F22B"/>
    <w:rsid w:val="51ADA970"/>
    <w:rsid w:val="51B51944"/>
    <w:rsid w:val="51D9761D"/>
    <w:rsid w:val="51DB09B4"/>
    <w:rsid w:val="51F1A25B"/>
    <w:rsid w:val="521BBB19"/>
    <w:rsid w:val="5249F799"/>
    <w:rsid w:val="52800C9A"/>
    <w:rsid w:val="528A47A8"/>
    <w:rsid w:val="52B2FF64"/>
    <w:rsid w:val="52D71ED4"/>
    <w:rsid w:val="52D90FD0"/>
    <w:rsid w:val="52F4F663"/>
    <w:rsid w:val="52FAC372"/>
    <w:rsid w:val="5300782A"/>
    <w:rsid w:val="530C9DDE"/>
    <w:rsid w:val="53433AA3"/>
    <w:rsid w:val="536BB031"/>
    <w:rsid w:val="539B703A"/>
    <w:rsid w:val="53C28407"/>
    <w:rsid w:val="53D481B2"/>
    <w:rsid w:val="53DE6CBF"/>
    <w:rsid w:val="53EF5A4B"/>
    <w:rsid w:val="5429F0A4"/>
    <w:rsid w:val="543C5D88"/>
    <w:rsid w:val="545FC47D"/>
    <w:rsid w:val="546CEF55"/>
    <w:rsid w:val="546F1A64"/>
    <w:rsid w:val="54B84ACB"/>
    <w:rsid w:val="54CD1C0F"/>
    <w:rsid w:val="551D1187"/>
    <w:rsid w:val="55601AD0"/>
    <w:rsid w:val="557251C6"/>
    <w:rsid w:val="5575DD9B"/>
    <w:rsid w:val="558B19C4"/>
    <w:rsid w:val="560006B6"/>
    <w:rsid w:val="5603C788"/>
    <w:rsid w:val="562BFFAD"/>
    <w:rsid w:val="56488BA6"/>
    <w:rsid w:val="5653464B"/>
    <w:rsid w:val="56569303"/>
    <w:rsid w:val="5670C3CB"/>
    <w:rsid w:val="56B46F24"/>
    <w:rsid w:val="56B7B4E7"/>
    <w:rsid w:val="56D07F1A"/>
    <w:rsid w:val="56E5F595"/>
    <w:rsid w:val="56F6E86B"/>
    <w:rsid w:val="56FBE905"/>
    <w:rsid w:val="57025CA6"/>
    <w:rsid w:val="572E4588"/>
    <w:rsid w:val="574BF5D9"/>
    <w:rsid w:val="57CC14BC"/>
    <w:rsid w:val="57CC6169"/>
    <w:rsid w:val="580F23E2"/>
    <w:rsid w:val="5814F0F1"/>
    <w:rsid w:val="58494F19"/>
    <w:rsid w:val="5881B837"/>
    <w:rsid w:val="58BB6AC8"/>
    <w:rsid w:val="58C6AF26"/>
    <w:rsid w:val="58D91B19"/>
    <w:rsid w:val="59311BB3"/>
    <w:rsid w:val="5938D894"/>
    <w:rsid w:val="5952CA3F"/>
    <w:rsid w:val="5955992B"/>
    <w:rsid w:val="5979DE0C"/>
    <w:rsid w:val="5982A073"/>
    <w:rsid w:val="59D807F0"/>
    <w:rsid w:val="59FA79DD"/>
    <w:rsid w:val="5A16FEFF"/>
    <w:rsid w:val="5A2325FD"/>
    <w:rsid w:val="5A540963"/>
    <w:rsid w:val="5A665684"/>
    <w:rsid w:val="5AA7D028"/>
    <w:rsid w:val="5B086FA5"/>
    <w:rsid w:val="5B0CBA30"/>
    <w:rsid w:val="5B1474E5"/>
    <w:rsid w:val="5B2AB37D"/>
    <w:rsid w:val="5B41A538"/>
    <w:rsid w:val="5B547E3E"/>
    <w:rsid w:val="5B594F2E"/>
    <w:rsid w:val="5B685EF6"/>
    <w:rsid w:val="5B91E2B1"/>
    <w:rsid w:val="5B9884A1"/>
    <w:rsid w:val="5BA3F03D"/>
    <w:rsid w:val="5BA3FD01"/>
    <w:rsid w:val="5BF36599"/>
    <w:rsid w:val="5BF7924D"/>
    <w:rsid w:val="5BFA2EC7"/>
    <w:rsid w:val="5C145117"/>
    <w:rsid w:val="5C17DF18"/>
    <w:rsid w:val="5C198F26"/>
    <w:rsid w:val="5C2FD885"/>
    <w:rsid w:val="5C5353B9"/>
    <w:rsid w:val="5C8F6DC7"/>
    <w:rsid w:val="5C9B22B7"/>
    <w:rsid w:val="5CA987AB"/>
    <w:rsid w:val="5CD04169"/>
    <w:rsid w:val="5CEB5671"/>
    <w:rsid w:val="5D08AA87"/>
    <w:rsid w:val="5D3342B8"/>
    <w:rsid w:val="5D5852B4"/>
    <w:rsid w:val="5D709680"/>
    <w:rsid w:val="5DB80E03"/>
    <w:rsid w:val="5DE39D6B"/>
    <w:rsid w:val="5E048CD6"/>
    <w:rsid w:val="5E1EB37E"/>
    <w:rsid w:val="5E31BF55"/>
    <w:rsid w:val="5E45C74B"/>
    <w:rsid w:val="5E4B6189"/>
    <w:rsid w:val="5E510BA9"/>
    <w:rsid w:val="5E5BBCE7"/>
    <w:rsid w:val="5E63779C"/>
    <w:rsid w:val="5E67192A"/>
    <w:rsid w:val="5E8ABE3A"/>
    <w:rsid w:val="5EAA184D"/>
    <w:rsid w:val="5EC56026"/>
    <w:rsid w:val="5EE2816B"/>
    <w:rsid w:val="5EF03299"/>
    <w:rsid w:val="5EF5B6AC"/>
    <w:rsid w:val="5F3B286D"/>
    <w:rsid w:val="5F42B051"/>
    <w:rsid w:val="5F4D22F5"/>
    <w:rsid w:val="5F5CDC0B"/>
    <w:rsid w:val="5F6103AD"/>
    <w:rsid w:val="5FD4DA31"/>
    <w:rsid w:val="5FDE63BA"/>
    <w:rsid w:val="600D5BA6"/>
    <w:rsid w:val="6017E37A"/>
    <w:rsid w:val="6048D047"/>
    <w:rsid w:val="60E3C857"/>
    <w:rsid w:val="60F69F31"/>
    <w:rsid w:val="610394D7"/>
    <w:rsid w:val="610D37D8"/>
    <w:rsid w:val="61244448"/>
    <w:rsid w:val="6126C4DC"/>
    <w:rsid w:val="616E8C02"/>
    <w:rsid w:val="617248C1"/>
    <w:rsid w:val="61D1889E"/>
    <w:rsid w:val="6200A2E8"/>
    <w:rsid w:val="622C0CD3"/>
    <w:rsid w:val="623D6CBC"/>
    <w:rsid w:val="62450EA1"/>
    <w:rsid w:val="6258D784"/>
    <w:rsid w:val="627543B5"/>
    <w:rsid w:val="62F2EDEF"/>
    <w:rsid w:val="62FAA8A4"/>
    <w:rsid w:val="6311B08A"/>
    <w:rsid w:val="6318DE5F"/>
    <w:rsid w:val="637457CA"/>
    <w:rsid w:val="638285A3"/>
    <w:rsid w:val="638EEB85"/>
    <w:rsid w:val="63ABDD20"/>
    <w:rsid w:val="63CC5864"/>
    <w:rsid w:val="64648DED"/>
    <w:rsid w:val="65003174"/>
    <w:rsid w:val="653C58A2"/>
    <w:rsid w:val="655640FF"/>
    <w:rsid w:val="65577BFF"/>
    <w:rsid w:val="6588418E"/>
    <w:rsid w:val="6597B829"/>
    <w:rsid w:val="65A78EA8"/>
    <w:rsid w:val="65ADB72C"/>
    <w:rsid w:val="65EEF1A1"/>
    <w:rsid w:val="65F3842D"/>
    <w:rsid w:val="65FB196D"/>
    <w:rsid w:val="65FF456A"/>
    <w:rsid w:val="660979C9"/>
    <w:rsid w:val="6619B881"/>
    <w:rsid w:val="663F39B2"/>
    <w:rsid w:val="66702AB0"/>
    <w:rsid w:val="6676F0DE"/>
    <w:rsid w:val="668EA24A"/>
    <w:rsid w:val="66B31BC9"/>
    <w:rsid w:val="66D82BC5"/>
    <w:rsid w:val="672AAA78"/>
    <w:rsid w:val="676B7E1A"/>
    <w:rsid w:val="67C8BAFB"/>
    <w:rsid w:val="67CB3A9A"/>
    <w:rsid w:val="6823CA40"/>
    <w:rsid w:val="682B14BB"/>
    <w:rsid w:val="685AD4C4"/>
    <w:rsid w:val="6879B405"/>
    <w:rsid w:val="689CD65B"/>
    <w:rsid w:val="68A4A9EF"/>
    <w:rsid w:val="68BFB7F3"/>
    <w:rsid w:val="690A3614"/>
    <w:rsid w:val="69152F53"/>
    <w:rsid w:val="6925FAEB"/>
    <w:rsid w:val="69603735"/>
    <w:rsid w:val="69886F5A"/>
    <w:rsid w:val="698D34B7"/>
    <w:rsid w:val="69A7FB43"/>
    <w:rsid w:val="69E82AA9"/>
    <w:rsid w:val="69E83DA5"/>
    <w:rsid w:val="69F91835"/>
    <w:rsid w:val="6A33E15F"/>
    <w:rsid w:val="6A6E293C"/>
    <w:rsid w:val="6AC9DF15"/>
    <w:rsid w:val="6ACF84E6"/>
    <w:rsid w:val="6AD0D07C"/>
    <w:rsid w:val="6B006620"/>
    <w:rsid w:val="6B056C0D"/>
    <w:rsid w:val="6B325364"/>
    <w:rsid w:val="6B435B6A"/>
    <w:rsid w:val="6B4EDF5D"/>
    <w:rsid w:val="6B7A1772"/>
    <w:rsid w:val="6B91DBE2"/>
    <w:rsid w:val="6B954D3D"/>
    <w:rsid w:val="6BD31657"/>
    <w:rsid w:val="6BD8B095"/>
    <w:rsid w:val="6C593B42"/>
    <w:rsid w:val="6C808195"/>
    <w:rsid w:val="6C8AC06D"/>
    <w:rsid w:val="6C952F91"/>
    <w:rsid w:val="6C9ECACC"/>
    <w:rsid w:val="6CA95BCA"/>
    <w:rsid w:val="6CCFFF5D"/>
    <w:rsid w:val="6CF41435"/>
    <w:rsid w:val="6D184832"/>
    <w:rsid w:val="6D25F3BA"/>
    <w:rsid w:val="6D53EE56"/>
    <w:rsid w:val="6D55E694"/>
    <w:rsid w:val="6D76DAFE"/>
    <w:rsid w:val="6D912864"/>
    <w:rsid w:val="6D9A8E0C"/>
    <w:rsid w:val="6DB28779"/>
    <w:rsid w:val="6DC19741"/>
    <w:rsid w:val="6DF676B6"/>
    <w:rsid w:val="6E1EAEDB"/>
    <w:rsid w:val="6E6F1CF9"/>
    <w:rsid w:val="6E7A9034"/>
    <w:rsid w:val="6E8910D0"/>
    <w:rsid w:val="6E8B7621"/>
    <w:rsid w:val="6EA2D99F"/>
    <w:rsid w:val="6EB120BC"/>
    <w:rsid w:val="6EBAA0DE"/>
    <w:rsid w:val="6EE482C5"/>
    <w:rsid w:val="6EE78BB4"/>
    <w:rsid w:val="6EFAE01E"/>
    <w:rsid w:val="6EFFCA9E"/>
    <w:rsid w:val="6F1B4FE0"/>
    <w:rsid w:val="6F28FEC7"/>
    <w:rsid w:val="6F38381E"/>
    <w:rsid w:val="6F48201A"/>
    <w:rsid w:val="6F680184"/>
    <w:rsid w:val="6F875870"/>
    <w:rsid w:val="6FC4A269"/>
    <w:rsid w:val="6FC586B5"/>
    <w:rsid w:val="700A6F5B"/>
    <w:rsid w:val="704041A5"/>
    <w:rsid w:val="70433392"/>
    <w:rsid w:val="705FBF8B"/>
    <w:rsid w:val="7080C54D"/>
    <w:rsid w:val="70BCAFE7"/>
    <w:rsid w:val="70D96EB1"/>
    <w:rsid w:val="71063962"/>
    <w:rsid w:val="71122D8F"/>
    <w:rsid w:val="7116781A"/>
    <w:rsid w:val="711816D9"/>
    <w:rsid w:val="711E32CF"/>
    <w:rsid w:val="71365F0D"/>
    <w:rsid w:val="717C5E59"/>
    <w:rsid w:val="71ADBAEB"/>
    <w:rsid w:val="71CF6469"/>
    <w:rsid w:val="720CF1A1"/>
    <w:rsid w:val="7239966F"/>
    <w:rsid w:val="727A1002"/>
    <w:rsid w:val="72DB22B0"/>
    <w:rsid w:val="72EC85C0"/>
    <w:rsid w:val="7327D454"/>
    <w:rsid w:val="732B15F2"/>
    <w:rsid w:val="7330562B"/>
    <w:rsid w:val="7362109E"/>
    <w:rsid w:val="73AEC242"/>
    <w:rsid w:val="73C955FD"/>
    <w:rsid w:val="7404C137"/>
    <w:rsid w:val="740E4AC0"/>
    <w:rsid w:val="74369B55"/>
    <w:rsid w:val="74387D4F"/>
    <w:rsid w:val="744337F4"/>
    <w:rsid w:val="744DEACD"/>
    <w:rsid w:val="746D3586"/>
    <w:rsid w:val="747A99BF"/>
    <w:rsid w:val="74B3D637"/>
    <w:rsid w:val="74BA443A"/>
    <w:rsid w:val="74EC3F55"/>
    <w:rsid w:val="75072F4B"/>
    <w:rsid w:val="752D1FBB"/>
    <w:rsid w:val="753A9BEC"/>
    <w:rsid w:val="7543B862"/>
    <w:rsid w:val="754C14CD"/>
    <w:rsid w:val="7575A386"/>
    <w:rsid w:val="757D1533"/>
    <w:rsid w:val="759BA2D1"/>
    <w:rsid w:val="75C20C22"/>
    <w:rsid w:val="75C57332"/>
    <w:rsid w:val="75EA1C0E"/>
    <w:rsid w:val="762F70FB"/>
    <w:rsid w:val="763E061F"/>
    <w:rsid w:val="76528E31"/>
    <w:rsid w:val="7661AABD"/>
    <w:rsid w:val="7673D408"/>
    <w:rsid w:val="769550AA"/>
    <w:rsid w:val="769B1DB9"/>
    <w:rsid w:val="76A21AED"/>
    <w:rsid w:val="76A7688C"/>
    <w:rsid w:val="76A8C223"/>
    <w:rsid w:val="76C61639"/>
    <w:rsid w:val="76D5BFA5"/>
    <w:rsid w:val="76ED8641"/>
    <w:rsid w:val="76F05360"/>
    <w:rsid w:val="77417052"/>
    <w:rsid w:val="77446651"/>
    <w:rsid w:val="776AE223"/>
    <w:rsid w:val="77D929D8"/>
    <w:rsid w:val="77E902EE"/>
    <w:rsid w:val="78B230D7"/>
    <w:rsid w:val="78E7DA95"/>
    <w:rsid w:val="79095EBC"/>
    <w:rsid w:val="791B4736"/>
    <w:rsid w:val="792108B2"/>
    <w:rsid w:val="792A3BAC"/>
    <w:rsid w:val="797291C1"/>
    <w:rsid w:val="798D3014"/>
    <w:rsid w:val="799AA1AD"/>
    <w:rsid w:val="79A67FAF"/>
    <w:rsid w:val="79B2CDEB"/>
    <w:rsid w:val="79B48B77"/>
    <w:rsid w:val="79C18E3C"/>
    <w:rsid w:val="79C79F2F"/>
    <w:rsid w:val="79C7D200"/>
    <w:rsid w:val="79DF7BF6"/>
    <w:rsid w:val="7A1E66B4"/>
    <w:rsid w:val="7A380B9C"/>
    <w:rsid w:val="7A624BAB"/>
    <w:rsid w:val="7A805B8F"/>
    <w:rsid w:val="7A9E0BE0"/>
    <w:rsid w:val="7AAA815A"/>
    <w:rsid w:val="7AD682BD"/>
    <w:rsid w:val="7B09EF5E"/>
    <w:rsid w:val="7B2434E0"/>
    <w:rsid w:val="7B2BF3A1"/>
    <w:rsid w:val="7B4485B7"/>
    <w:rsid w:val="7BB481EA"/>
    <w:rsid w:val="7BD3CE3E"/>
    <w:rsid w:val="7BE1A7A5"/>
    <w:rsid w:val="7BF22E5E"/>
    <w:rsid w:val="7C2B3120"/>
    <w:rsid w:val="7C64A41C"/>
    <w:rsid w:val="7C6D2BA7"/>
    <w:rsid w:val="7CBFA6D2"/>
    <w:rsid w:val="7CCBCCD5"/>
    <w:rsid w:val="7CD64A11"/>
    <w:rsid w:val="7CE79419"/>
    <w:rsid w:val="7CE9A464"/>
    <w:rsid w:val="7CFFE934"/>
    <w:rsid w:val="7D2A1DF7"/>
    <w:rsid w:val="7D6D494D"/>
    <w:rsid w:val="7DD4F884"/>
    <w:rsid w:val="7DE8913B"/>
    <w:rsid w:val="7DECF1F1"/>
    <w:rsid w:val="7E21F99F"/>
    <w:rsid w:val="7E3A7993"/>
    <w:rsid w:val="7E49FEF3"/>
    <w:rsid w:val="7E5A85AC"/>
    <w:rsid w:val="7E5B06F9"/>
    <w:rsid w:val="7E5ED037"/>
    <w:rsid w:val="7E668AEC"/>
    <w:rsid w:val="7E974714"/>
    <w:rsid w:val="7EF1EFBB"/>
    <w:rsid w:val="7EF60644"/>
    <w:rsid w:val="7F1D437B"/>
    <w:rsid w:val="7F23108A"/>
    <w:rsid w:val="7F503645"/>
    <w:rsid w:val="7F69343A"/>
    <w:rsid w:val="7F6A27F0"/>
    <w:rsid w:val="7F81EE8C"/>
    <w:rsid w:val="7F96F2A1"/>
    <w:rsid w:val="7FD982B9"/>
    <w:rsid w:val="7FDBB6BF"/>
    <w:rsid w:val="7FEC591B"/>
    <w:rsid w:val="7FFB9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18261"/>
  <w15:docId w15:val="{4275F09F-17BB-4F8D-B664-A6343296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BB9"/>
    <w:rPr>
      <w:sz w:val="24"/>
      <w:szCs w:val="24"/>
      <w:lang w:val="en-GB"/>
    </w:rPr>
  </w:style>
  <w:style w:type="paragraph" w:styleId="Naslov1">
    <w:name w:val="heading 1"/>
    <w:basedOn w:val="Normal"/>
    <w:next w:val="Normal"/>
    <w:qFormat/>
    <w:rsid w:val="00D144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slov2">
    <w:name w:val="heading 2"/>
    <w:basedOn w:val="Normal"/>
    <w:next w:val="Normal"/>
    <w:qFormat/>
    <w:rsid w:val="00D144A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slov3">
    <w:name w:val="heading 3"/>
    <w:basedOn w:val="Normal"/>
    <w:next w:val="Normal"/>
    <w:link w:val="Naslov3Char"/>
    <w:qFormat/>
    <w:rsid w:val="00767FF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slov4">
    <w:name w:val="heading 4"/>
    <w:basedOn w:val="Normal"/>
    <w:next w:val="Normal"/>
    <w:qFormat/>
    <w:rsid w:val="00767FF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Naslov5">
    <w:name w:val="heading 5"/>
    <w:basedOn w:val="Normal"/>
    <w:next w:val="Normal"/>
    <w:qFormat/>
    <w:rsid w:val="00E7161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slov6">
    <w:name w:val="heading 6"/>
    <w:basedOn w:val="Normal"/>
    <w:next w:val="Normal"/>
    <w:qFormat/>
    <w:rsid w:val="00E7161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Naslov7">
    <w:name w:val="heading 7"/>
    <w:basedOn w:val="Normal"/>
    <w:next w:val="Normal"/>
    <w:qFormat/>
    <w:rsid w:val="00E7161C"/>
    <w:pPr>
      <w:numPr>
        <w:ilvl w:val="6"/>
        <w:numId w:val="1"/>
      </w:numPr>
      <w:spacing w:before="240" w:after="60"/>
      <w:outlineLvl w:val="6"/>
    </w:pPr>
  </w:style>
  <w:style w:type="paragraph" w:styleId="Naslov8">
    <w:name w:val="heading 8"/>
    <w:basedOn w:val="Normal"/>
    <w:next w:val="Normal"/>
    <w:qFormat/>
    <w:rsid w:val="00E7161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Naslov9">
    <w:name w:val="heading 9"/>
    <w:basedOn w:val="Normal"/>
    <w:next w:val="Normal"/>
    <w:qFormat/>
    <w:rsid w:val="00E7161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customStyle="1" w:styleId="Osnovnitekst">
    <w:name w:val="Osnovni tekst"/>
    <w:basedOn w:val="Normal"/>
    <w:link w:val="OsnovnitekstChar"/>
    <w:rsid w:val="008471DF"/>
    <w:pPr>
      <w:spacing w:after="120" w:line="360" w:lineRule="auto"/>
      <w:ind w:firstLine="675"/>
      <w:jc w:val="both"/>
    </w:pPr>
    <w:rPr>
      <w:lang w:val="sr-Latn-CS"/>
    </w:rPr>
  </w:style>
  <w:style w:type="paragraph" w:customStyle="1" w:styleId="Inivonaslova-Poglavlje">
    <w:name w:val="I nivo naslova - Poglavlje"/>
    <w:basedOn w:val="Naslov1"/>
    <w:next w:val="Osnovnitekst"/>
    <w:rsid w:val="00E7161C"/>
    <w:pPr>
      <w:pageBreakBefore/>
      <w:numPr>
        <w:numId w:val="1"/>
      </w:numPr>
      <w:spacing w:before="960" w:after="480"/>
      <w:jc w:val="both"/>
    </w:pPr>
    <w:rPr>
      <w:rFonts w:ascii="Times New Roman" w:hAnsi="Times New Roman"/>
      <w:smallCaps/>
      <w:sz w:val="40"/>
      <w:szCs w:val="40"/>
      <w:lang w:val="sr-Latn-C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IInivonaslova-Potpoglavlje">
    <w:name w:val="II nivo naslova - Potpoglavlje"/>
    <w:basedOn w:val="Naslov2"/>
    <w:next w:val="Osnovnitekst"/>
    <w:rsid w:val="00E7161C"/>
    <w:pPr>
      <w:numPr>
        <w:ilvl w:val="1"/>
        <w:numId w:val="1"/>
      </w:numPr>
      <w:spacing w:after="160"/>
      <w:jc w:val="both"/>
    </w:pPr>
    <w:rPr>
      <w:rFonts w:ascii="Times New Roman" w:hAnsi="Times New Roman"/>
      <w:i w:val="0"/>
      <w:lang w:val="sr-Latn-CS"/>
    </w:rPr>
  </w:style>
  <w:style w:type="paragraph" w:customStyle="1" w:styleId="IIInivonaslova-Odeljak">
    <w:name w:val="III nivo naslova - Odeljak"/>
    <w:basedOn w:val="Naslov3"/>
    <w:next w:val="Osnovnitekst"/>
    <w:link w:val="IIInivonaslova-OdeljakChar"/>
    <w:rsid w:val="00E7161C"/>
    <w:pPr>
      <w:numPr>
        <w:ilvl w:val="2"/>
        <w:numId w:val="1"/>
      </w:numPr>
      <w:spacing w:after="120"/>
      <w:jc w:val="both"/>
    </w:pPr>
    <w:rPr>
      <w:rFonts w:ascii="Times New Roman" w:hAnsi="Times New Roman"/>
      <w:i/>
      <w:sz w:val="24"/>
      <w:lang w:val="sr-Latn-CS"/>
    </w:rPr>
  </w:style>
  <w:style w:type="paragraph" w:customStyle="1" w:styleId="IVnivonaslova-Pododeljak">
    <w:name w:val="IV nivo naslova - Pododeljak"/>
    <w:basedOn w:val="Naslov4"/>
    <w:next w:val="Osnovnitekst"/>
    <w:rsid w:val="00E7161C"/>
    <w:pPr>
      <w:numPr>
        <w:ilvl w:val="3"/>
        <w:numId w:val="1"/>
      </w:numPr>
      <w:spacing w:before="60"/>
      <w:jc w:val="both"/>
    </w:pPr>
    <w:rPr>
      <w:b w:val="0"/>
      <w:i/>
      <w:sz w:val="24"/>
      <w:lang w:val="sr-Latn-CS"/>
    </w:rPr>
  </w:style>
  <w:style w:type="paragraph" w:customStyle="1" w:styleId="SlikeTabele">
    <w:name w:val="Slike/Tabele"/>
    <w:basedOn w:val="Osnovnitekst"/>
    <w:next w:val="Osnovnitekst"/>
    <w:rsid w:val="00A3069A"/>
    <w:pPr>
      <w:spacing w:before="160" w:after="160"/>
      <w:ind w:firstLine="0"/>
      <w:jc w:val="center"/>
    </w:pPr>
  </w:style>
  <w:style w:type="paragraph" w:customStyle="1" w:styleId="Zaglavljenaslovnestrane">
    <w:name w:val="Zaglavlje naslovne strane"/>
    <w:basedOn w:val="Osnovnitekst"/>
    <w:next w:val="Osnovnitekst"/>
    <w:rsid w:val="00AE0461"/>
    <w:pPr>
      <w:ind w:firstLine="0"/>
      <w:jc w:val="center"/>
    </w:pPr>
    <w:rPr>
      <w:rFonts w:ascii="Arial" w:hAnsi="Arial"/>
      <w:smallCaps/>
      <w:sz w:val="32"/>
    </w:rPr>
  </w:style>
  <w:style w:type="paragraph" w:customStyle="1" w:styleId="Prilog-Inivonaslova">
    <w:name w:val="Prilog - I nivo naslova"/>
    <w:basedOn w:val="Naslov1"/>
    <w:next w:val="Osnovnitekst"/>
    <w:rsid w:val="00E041C7"/>
    <w:pPr>
      <w:pageBreakBefore/>
      <w:numPr>
        <w:numId w:val="2"/>
      </w:numPr>
      <w:tabs>
        <w:tab w:val="left" w:pos="170"/>
      </w:tabs>
      <w:spacing w:before="960" w:after="480"/>
      <w:jc w:val="both"/>
    </w:pPr>
    <w:rPr>
      <w:rFonts w:ascii="Times New Roman" w:hAnsi="Times New Roman"/>
      <w:smallCaps/>
      <w:sz w:val="40"/>
      <w:szCs w:val="40"/>
      <w:lang w:val="sr-Latn-C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ADRAJ1">
    <w:name w:val="toc 1"/>
    <w:basedOn w:val="Normal"/>
    <w:next w:val="Normal"/>
    <w:autoRedefine/>
    <w:uiPriority w:val="39"/>
    <w:rsid w:val="007C5F95"/>
    <w:pPr>
      <w:spacing w:before="120" w:after="120"/>
    </w:pPr>
    <w:rPr>
      <w:b/>
      <w:bCs/>
      <w:caps/>
      <w:sz w:val="20"/>
      <w:szCs w:val="20"/>
    </w:rPr>
  </w:style>
  <w:style w:type="character" w:styleId="Hiperveza">
    <w:name w:val="Hyperlink"/>
    <w:basedOn w:val="Podrazumevanifontpasusa"/>
    <w:uiPriority w:val="99"/>
    <w:rsid w:val="007C5F95"/>
    <w:rPr>
      <w:color w:val="0000FF"/>
      <w:u w:val="single"/>
    </w:rPr>
  </w:style>
  <w:style w:type="paragraph" w:customStyle="1" w:styleId="Naslovteze">
    <w:name w:val="Naslov teze"/>
    <w:basedOn w:val="Osnovnitekst"/>
    <w:next w:val="Podnaslovteze"/>
    <w:rsid w:val="00AE0461"/>
    <w:pPr>
      <w:spacing w:after="60"/>
      <w:ind w:firstLine="0"/>
      <w:jc w:val="center"/>
    </w:pPr>
    <w:rPr>
      <w:rFonts w:ascii="Arial" w:hAnsi="Arial"/>
      <w:b/>
      <w:smallCaps/>
      <w:sz w:val="44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odnaslovteze">
    <w:name w:val="Podnaslov teze"/>
    <w:basedOn w:val="Osnovnitekst"/>
    <w:next w:val="Osnovnitekst"/>
    <w:rsid w:val="00AE0461"/>
    <w:pPr>
      <w:ind w:firstLine="0"/>
      <w:jc w:val="center"/>
    </w:pPr>
    <w:rPr>
      <w:rFonts w:ascii="Arial" w:hAnsi="Arial"/>
      <w:sz w:val="32"/>
    </w:rPr>
  </w:style>
  <w:style w:type="paragraph" w:customStyle="1" w:styleId="Oznakaslike">
    <w:name w:val="Oznaka slike"/>
    <w:basedOn w:val="Natpis"/>
    <w:next w:val="Osnovnitekst"/>
    <w:rsid w:val="00A3069A"/>
    <w:pPr>
      <w:spacing w:before="120" w:after="160"/>
      <w:jc w:val="center"/>
    </w:pPr>
    <w:rPr>
      <w:lang w:val="sr-Latn-CS"/>
    </w:rPr>
  </w:style>
  <w:style w:type="paragraph" w:customStyle="1" w:styleId="Oznakatabele">
    <w:name w:val="Oznaka tabele"/>
    <w:basedOn w:val="Natpis"/>
    <w:next w:val="Osnovnitekst"/>
    <w:rsid w:val="00A3069A"/>
    <w:pPr>
      <w:spacing w:before="160" w:after="120"/>
      <w:jc w:val="center"/>
    </w:pPr>
    <w:rPr>
      <w:lang w:val="sr-Latn-CS"/>
    </w:rPr>
  </w:style>
  <w:style w:type="paragraph" w:styleId="Natpis">
    <w:name w:val="caption"/>
    <w:basedOn w:val="Normal"/>
    <w:next w:val="Normal"/>
    <w:qFormat/>
    <w:rsid w:val="00BA0F9D"/>
    <w:rPr>
      <w:b/>
      <w:bCs/>
      <w:sz w:val="20"/>
      <w:szCs w:val="20"/>
    </w:rPr>
  </w:style>
  <w:style w:type="paragraph" w:customStyle="1" w:styleId="Promenljivaizkoda">
    <w:name w:val="Promenljiva iz koda"/>
    <w:basedOn w:val="Osnovnitekst"/>
    <w:link w:val="PromenljivaizkodaChar"/>
    <w:rsid w:val="00A57257"/>
    <w:pPr>
      <w:ind w:firstLine="0"/>
    </w:pPr>
    <w:rPr>
      <w:i/>
      <w:spacing w:val="20"/>
    </w:rPr>
  </w:style>
  <w:style w:type="paragraph" w:customStyle="1" w:styleId="Programskikod">
    <w:name w:val="Programski kod"/>
    <w:basedOn w:val="Osnovnitekst"/>
    <w:rsid w:val="005B7DC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/>
      <w:b/>
      <w:sz w:val="20"/>
    </w:rPr>
  </w:style>
  <w:style w:type="character" w:customStyle="1" w:styleId="MTEquationSection">
    <w:name w:val="MTEquationSection"/>
    <w:basedOn w:val="Podrazumevanifontpasusa"/>
    <w:semiHidden/>
    <w:rsid w:val="00A57257"/>
    <w:rPr>
      <w:vanish w:val="0"/>
      <w:color w:val="FF0000"/>
      <w:lang w:val="sl-SI"/>
    </w:rPr>
  </w:style>
  <w:style w:type="paragraph" w:styleId="SADRAJ2">
    <w:name w:val="toc 2"/>
    <w:basedOn w:val="Normal"/>
    <w:next w:val="Normal"/>
    <w:autoRedefine/>
    <w:uiPriority w:val="39"/>
    <w:rsid w:val="00F06BB2"/>
    <w:pPr>
      <w:ind w:left="240"/>
    </w:pPr>
    <w:rPr>
      <w:smallCaps/>
      <w:sz w:val="20"/>
      <w:szCs w:val="20"/>
    </w:rPr>
  </w:style>
  <w:style w:type="character" w:customStyle="1" w:styleId="OsnovnitekstChar">
    <w:name w:val="Osnovni tekst Char"/>
    <w:basedOn w:val="Podrazumevanifontpasusa"/>
    <w:link w:val="Osnovnitekst"/>
    <w:locked/>
    <w:rsid w:val="008471DF"/>
    <w:rPr>
      <w:sz w:val="24"/>
      <w:szCs w:val="24"/>
      <w:lang w:val="sr-Latn-CS"/>
    </w:rPr>
  </w:style>
  <w:style w:type="paragraph" w:customStyle="1" w:styleId="SadrajLiteratura">
    <w:name w:val="Sadržaj/Literatura"/>
    <w:basedOn w:val="Inivonaslova-Poglavlje"/>
    <w:next w:val="Osnovnitekst"/>
    <w:rsid w:val="0097755B"/>
    <w:pPr>
      <w:numPr>
        <w:numId w:val="0"/>
      </w:numPr>
    </w:pPr>
  </w:style>
  <w:style w:type="character" w:customStyle="1" w:styleId="PromenljivaizkodaChar">
    <w:name w:val="Promenljiva iz koda Char"/>
    <w:basedOn w:val="OsnovnitekstChar"/>
    <w:link w:val="Promenljivaizkoda"/>
    <w:locked/>
    <w:rsid w:val="00F06BB2"/>
    <w:rPr>
      <w:i/>
      <w:spacing w:val="20"/>
      <w:sz w:val="24"/>
      <w:szCs w:val="24"/>
      <w:lang w:val="sr-Latn-CS"/>
    </w:rPr>
  </w:style>
  <w:style w:type="paragraph" w:customStyle="1" w:styleId="Prilog-IInivonaslova">
    <w:name w:val="Prilog - II nivo naslova"/>
    <w:basedOn w:val="Prilog-Inivonaslova"/>
    <w:next w:val="Osnovnitekst"/>
    <w:rsid w:val="00E041C7"/>
    <w:pPr>
      <w:pageBreakBefore w:val="0"/>
      <w:numPr>
        <w:ilvl w:val="1"/>
      </w:numPr>
      <w:spacing w:before="240" w:after="160"/>
      <w:outlineLvl w:val="1"/>
    </w:pPr>
    <w:rPr>
      <w:smallCaps w:val="0"/>
      <w:sz w:val="28"/>
      <w:szCs w:val="28"/>
      <w14:shadow w14:blurRad="0" w14:dist="0" w14:dir="0" w14:sx="0" w14:sy="0" w14:kx="0" w14:ky="0" w14:algn="none">
        <w14:srgbClr w14:val="000000"/>
      </w14:shadow>
    </w:rPr>
  </w:style>
  <w:style w:type="paragraph" w:customStyle="1" w:styleId="Prilog-IIInivonaslova">
    <w:name w:val="Prilog - III nivo naslova"/>
    <w:basedOn w:val="Prilog-IInivonaslova"/>
    <w:next w:val="Osnovnitekst"/>
    <w:rsid w:val="00E041C7"/>
    <w:pPr>
      <w:numPr>
        <w:ilvl w:val="2"/>
      </w:numPr>
      <w:spacing w:after="120"/>
      <w:outlineLvl w:val="2"/>
    </w:pPr>
    <w:rPr>
      <w:i/>
      <w:sz w:val="24"/>
      <w:szCs w:val="24"/>
    </w:rPr>
  </w:style>
  <w:style w:type="paragraph" w:customStyle="1" w:styleId="Prilog-IVnivonaslova">
    <w:name w:val="Prilog - IV nivo naslova"/>
    <w:basedOn w:val="Prilog-IIInivonaslova"/>
    <w:next w:val="Osnovnitekst"/>
    <w:rsid w:val="00E041C7"/>
    <w:pPr>
      <w:numPr>
        <w:ilvl w:val="3"/>
      </w:numPr>
      <w:spacing w:before="60" w:after="60"/>
      <w:outlineLvl w:val="3"/>
    </w:pPr>
    <w:rPr>
      <w:b w:val="0"/>
    </w:rPr>
  </w:style>
  <w:style w:type="paragraph" w:customStyle="1" w:styleId="Text">
    <w:name w:val="Text"/>
    <w:basedOn w:val="Normal"/>
    <w:semiHidden/>
    <w:rsid w:val="00FE2134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val="en-US"/>
    </w:rPr>
  </w:style>
  <w:style w:type="table" w:styleId="Koordinatnamreatabele">
    <w:name w:val="Table Grid"/>
    <w:basedOn w:val="Normalnatabela"/>
    <w:rsid w:val="00A30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DRAJ4">
    <w:name w:val="toc 4"/>
    <w:basedOn w:val="Normal"/>
    <w:next w:val="Normal"/>
    <w:autoRedefine/>
    <w:semiHidden/>
    <w:rsid w:val="0021095F"/>
    <w:pPr>
      <w:ind w:left="720"/>
    </w:pPr>
    <w:rPr>
      <w:sz w:val="18"/>
      <w:szCs w:val="18"/>
    </w:rPr>
  </w:style>
  <w:style w:type="paragraph" w:styleId="SADRAJ3">
    <w:name w:val="toc 3"/>
    <w:basedOn w:val="Normal"/>
    <w:next w:val="Normal"/>
    <w:autoRedefine/>
    <w:uiPriority w:val="39"/>
    <w:rsid w:val="00BD3610"/>
    <w:pPr>
      <w:ind w:left="480"/>
    </w:pPr>
    <w:rPr>
      <w:i/>
      <w:iCs/>
      <w:sz w:val="20"/>
      <w:szCs w:val="20"/>
    </w:rPr>
  </w:style>
  <w:style w:type="paragraph" w:styleId="SADRAJ5">
    <w:name w:val="toc 5"/>
    <w:basedOn w:val="Normal"/>
    <w:next w:val="Normal"/>
    <w:autoRedefine/>
    <w:semiHidden/>
    <w:rsid w:val="0021095F"/>
    <w:pPr>
      <w:ind w:left="960"/>
    </w:pPr>
    <w:rPr>
      <w:sz w:val="18"/>
      <w:szCs w:val="18"/>
    </w:rPr>
  </w:style>
  <w:style w:type="paragraph" w:styleId="SADRAJ6">
    <w:name w:val="toc 6"/>
    <w:basedOn w:val="Normal"/>
    <w:next w:val="Normal"/>
    <w:autoRedefine/>
    <w:semiHidden/>
    <w:rsid w:val="0021095F"/>
    <w:pPr>
      <w:ind w:left="1200"/>
    </w:pPr>
    <w:rPr>
      <w:sz w:val="18"/>
      <w:szCs w:val="18"/>
    </w:rPr>
  </w:style>
  <w:style w:type="paragraph" w:styleId="SADRAJ7">
    <w:name w:val="toc 7"/>
    <w:basedOn w:val="Normal"/>
    <w:next w:val="Normal"/>
    <w:autoRedefine/>
    <w:semiHidden/>
    <w:rsid w:val="0021095F"/>
    <w:pPr>
      <w:ind w:left="1440"/>
    </w:pPr>
    <w:rPr>
      <w:sz w:val="18"/>
      <w:szCs w:val="18"/>
    </w:rPr>
  </w:style>
  <w:style w:type="paragraph" w:styleId="SADRAJ8">
    <w:name w:val="toc 8"/>
    <w:basedOn w:val="Normal"/>
    <w:next w:val="Normal"/>
    <w:autoRedefine/>
    <w:semiHidden/>
    <w:rsid w:val="0021095F"/>
    <w:pPr>
      <w:ind w:left="1680"/>
    </w:pPr>
    <w:rPr>
      <w:sz w:val="18"/>
      <w:szCs w:val="18"/>
    </w:rPr>
  </w:style>
  <w:style w:type="paragraph" w:styleId="SADRAJ9">
    <w:name w:val="toc 9"/>
    <w:basedOn w:val="Normal"/>
    <w:next w:val="Normal"/>
    <w:autoRedefine/>
    <w:semiHidden/>
    <w:rsid w:val="0021095F"/>
    <w:pPr>
      <w:ind w:left="1920"/>
    </w:pPr>
    <w:rPr>
      <w:sz w:val="18"/>
      <w:szCs w:val="18"/>
    </w:rPr>
  </w:style>
  <w:style w:type="paragraph" w:styleId="Podnojestranice">
    <w:name w:val="footer"/>
    <w:basedOn w:val="Normal"/>
    <w:rsid w:val="008C4C6F"/>
    <w:pPr>
      <w:tabs>
        <w:tab w:val="center" w:pos="4320"/>
        <w:tab w:val="right" w:pos="8640"/>
      </w:tabs>
    </w:pPr>
  </w:style>
  <w:style w:type="character" w:customStyle="1" w:styleId="Naslov3Char">
    <w:name w:val="Naslov 3 Char"/>
    <w:basedOn w:val="Podrazumevanifontpasusa"/>
    <w:link w:val="Naslov3"/>
    <w:rsid w:val="008A6972"/>
    <w:rPr>
      <w:rFonts w:ascii="Arial" w:hAnsi="Arial" w:cs="Arial"/>
      <w:b/>
      <w:bCs/>
      <w:sz w:val="26"/>
      <w:szCs w:val="26"/>
      <w:lang w:val="en-GB" w:eastAsia="en-US" w:bidi="ar-SA"/>
    </w:rPr>
  </w:style>
  <w:style w:type="character" w:customStyle="1" w:styleId="IIInivonaslova-OdeljakChar">
    <w:name w:val="III nivo naslova - Odeljak Char"/>
    <w:basedOn w:val="Naslov3Char"/>
    <w:link w:val="IIInivonaslova-Odeljak"/>
    <w:rsid w:val="00E7161C"/>
    <w:rPr>
      <w:rFonts w:ascii="Arial" w:hAnsi="Arial" w:cs="Arial"/>
      <w:b/>
      <w:bCs/>
      <w:i/>
      <w:sz w:val="24"/>
      <w:szCs w:val="26"/>
      <w:lang w:val="sr-Latn-CS" w:eastAsia="en-US" w:bidi="ar-SA"/>
    </w:rPr>
  </w:style>
  <w:style w:type="paragraph" w:customStyle="1" w:styleId="Jednacine">
    <w:name w:val="Jednacine"/>
    <w:basedOn w:val="Normal"/>
    <w:rsid w:val="0051626B"/>
    <w:pPr>
      <w:tabs>
        <w:tab w:val="center" w:pos="4820"/>
        <w:tab w:val="right" w:pos="9640"/>
      </w:tabs>
      <w:spacing w:before="60" w:after="60"/>
      <w:jc w:val="center"/>
    </w:pPr>
    <w:rPr>
      <w:lang w:val="sr-Latn-CS"/>
    </w:rPr>
  </w:style>
  <w:style w:type="character" w:styleId="Brojstranice">
    <w:name w:val="page number"/>
    <w:basedOn w:val="Podrazumevanifontpasusa"/>
    <w:rsid w:val="00847C33"/>
  </w:style>
  <w:style w:type="paragraph" w:styleId="Zaglavljestranice">
    <w:name w:val="header"/>
    <w:basedOn w:val="Normal"/>
    <w:rsid w:val="00E74E70"/>
    <w:pPr>
      <w:tabs>
        <w:tab w:val="center" w:pos="4320"/>
        <w:tab w:val="right" w:pos="8640"/>
      </w:tabs>
      <w:jc w:val="right"/>
    </w:pPr>
    <w:rPr>
      <w:i/>
      <w:sz w:val="20"/>
      <w:lang w:val="sr-Latn-CS"/>
    </w:rPr>
  </w:style>
  <w:style w:type="paragraph" w:customStyle="1" w:styleId="Referenca">
    <w:name w:val="Referenca"/>
    <w:basedOn w:val="Osnovnitekst"/>
    <w:rsid w:val="000232E2"/>
    <w:pPr>
      <w:numPr>
        <w:numId w:val="9"/>
      </w:numPr>
    </w:pPr>
  </w:style>
  <w:style w:type="paragraph" w:customStyle="1" w:styleId="Numerisanonabrajanje">
    <w:name w:val="Numerisano nabrajanje"/>
    <w:basedOn w:val="Osnovnitekst"/>
    <w:next w:val="Osnovnitekst"/>
    <w:rsid w:val="006D0DE4"/>
    <w:pPr>
      <w:numPr>
        <w:numId w:val="20"/>
      </w:numPr>
      <w:spacing w:before="20" w:after="60"/>
      <w:ind w:left="1023" w:hanging="346"/>
    </w:pPr>
  </w:style>
  <w:style w:type="paragraph" w:customStyle="1" w:styleId="Nabrajanje">
    <w:name w:val="Nabrajanje"/>
    <w:basedOn w:val="Osnovnitekst"/>
    <w:next w:val="Osnovnitekst"/>
    <w:rsid w:val="006D0DE4"/>
    <w:pPr>
      <w:numPr>
        <w:numId w:val="19"/>
      </w:numPr>
      <w:spacing w:before="20" w:after="60"/>
      <w:ind w:left="1023" w:hanging="346"/>
    </w:pPr>
  </w:style>
  <w:style w:type="paragraph" w:customStyle="1" w:styleId="Vremepredajeteze">
    <w:name w:val="Vreme predaje teze"/>
    <w:basedOn w:val="Podnaslovteze"/>
    <w:qFormat/>
    <w:rsid w:val="00AE0461"/>
    <w:rPr>
      <w:sz w:val="28"/>
    </w:rPr>
  </w:style>
  <w:style w:type="paragraph" w:customStyle="1" w:styleId="Naslovnakandidatimentor">
    <w:name w:val="Naslovna kandidat i mentor"/>
    <w:basedOn w:val="Osnovnitekst"/>
    <w:qFormat/>
    <w:rsid w:val="00AE0461"/>
    <w:pPr>
      <w:ind w:firstLine="0"/>
      <w:jc w:val="left"/>
    </w:pPr>
    <w:rPr>
      <w:rFonts w:ascii="Arial" w:hAnsi="Arial"/>
      <w:sz w:val="28"/>
    </w:rPr>
  </w:style>
  <w:style w:type="paragraph" w:styleId="Tabelailustracija">
    <w:name w:val="table of figures"/>
    <w:basedOn w:val="Normal"/>
    <w:next w:val="Normal"/>
    <w:uiPriority w:val="99"/>
    <w:unhideWhenUsed/>
    <w:rsid w:val="002F29E2"/>
  </w:style>
  <w:style w:type="paragraph" w:styleId="Brojnalisti">
    <w:name w:val="List Number"/>
    <w:basedOn w:val="Normal"/>
    <w:rsid w:val="008C6536"/>
    <w:pPr>
      <w:numPr>
        <w:numId w:val="26"/>
      </w:numPr>
      <w:spacing w:after="120"/>
      <w:contextualSpacing/>
      <w:jc w:val="both"/>
    </w:pPr>
    <w:rPr>
      <w:lang w:val="sr-Cyrl-CS" w:eastAsia="sr-Cyrl-CS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A81947"/>
    <w:rPr>
      <w:sz w:val="20"/>
      <w:szCs w:val="20"/>
    </w:rPr>
  </w:style>
  <w:style w:type="character" w:customStyle="1" w:styleId="TekstkomentaraChar">
    <w:name w:val="Tekst komentara Char"/>
    <w:basedOn w:val="Podrazumevanifontpasusa"/>
    <w:link w:val="Tekstkomentara"/>
    <w:uiPriority w:val="99"/>
    <w:semiHidden/>
    <w:rsid w:val="00A81947"/>
    <w:rPr>
      <w:lang w:val="en-GB"/>
    </w:rPr>
  </w:style>
  <w:style w:type="character" w:styleId="Referencakomentara">
    <w:name w:val="annotation reference"/>
    <w:basedOn w:val="Podrazumevanifontpasusa"/>
    <w:uiPriority w:val="99"/>
    <w:semiHidden/>
    <w:unhideWhenUsed/>
    <w:rsid w:val="00A81947"/>
    <w:rPr>
      <w:sz w:val="16"/>
      <w:szCs w:val="16"/>
    </w:rPr>
  </w:style>
  <w:style w:type="character" w:styleId="Tekstuvaramesta">
    <w:name w:val="Placeholder Text"/>
    <w:basedOn w:val="Podrazumevanifontpasusa"/>
    <w:uiPriority w:val="99"/>
    <w:semiHidden/>
    <w:rsid w:val="00E93A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5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ven\Downloads\templejt_za_master_teze_02_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71259A92B63F4A9CBA7A68C0211989" ma:contentTypeVersion="7" ma:contentTypeDescription="Create a new document." ma:contentTypeScope="" ma:versionID="0d8c46d294c456d263543fa5d4d959cd">
  <xsd:schema xmlns:xsd="http://www.w3.org/2001/XMLSchema" xmlns:xs="http://www.w3.org/2001/XMLSchema" xmlns:p="http://schemas.microsoft.com/office/2006/metadata/properties" xmlns:ns3="a91dc498-d4b0-471b-840a-69dea8b1269f" xmlns:ns4="75aa8c42-e2c4-43a7-bba8-bc20aa878c84" targetNamespace="http://schemas.microsoft.com/office/2006/metadata/properties" ma:root="true" ma:fieldsID="c11ab120327f1c3b3db8a8afc1a0fae2" ns3:_="" ns4:_="">
    <xsd:import namespace="a91dc498-d4b0-471b-840a-69dea8b1269f"/>
    <xsd:import namespace="75aa8c42-e2c4-43a7-bba8-bc20aa878c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Details" minOccurs="0"/>
                <xsd:element ref="ns4:SharedWithUser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1dc498-d4b0-471b-840a-69dea8b126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a8c42-e2c4-43a7-bba8-bc20aa878c84" elementFormDefault="qualified">
    <xsd:import namespace="http://schemas.microsoft.com/office/2006/documentManagement/types"/>
    <xsd:import namespace="http://schemas.microsoft.com/office/infopath/2007/PartnerControls"/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44A4A4-24C9-471E-9CFB-6617A7B628A8}">
  <ds:schemaRefs>
    <ds:schemaRef ds:uri="http://schemas.microsoft.com/office/2006/documentManagement/types"/>
    <ds:schemaRef ds:uri="http://purl.org/dc/dcmitype/"/>
    <ds:schemaRef ds:uri="http://purl.org/dc/terms/"/>
    <ds:schemaRef ds:uri="a91dc498-d4b0-471b-840a-69dea8b1269f"/>
    <ds:schemaRef ds:uri="http://purl.org/dc/elements/1.1/"/>
    <ds:schemaRef ds:uri="75aa8c42-e2c4-43a7-bba8-bc20aa878c84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45F105B-BD21-44F2-ADEC-1BF08F58D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1dc498-d4b0-471b-840a-69dea8b1269f"/>
    <ds:schemaRef ds:uri="75aa8c42-e2c4-43a7-bba8-bc20aa878c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92B235-E9F8-4641-91A3-B2802F41F4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A377E6-A1DA-41AF-A493-8ADD3881E3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templejt_za_master_teze_02_09.dotx</Template>
  <TotalTime>1</TotalTime>
  <Pages>20</Pages>
  <Words>4931</Words>
  <Characters>28111</Characters>
  <Application>Microsoft Office Word</Application>
  <DocSecurity>0</DocSecurity>
  <Lines>234</Lines>
  <Paragraphs>65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ELEKTROTEHNIČKI FAKULTET UNIVERZITETA U BEOGRADU</vt:lpstr>
      <vt:lpstr>ELEKTROTEHNIČKI FAKULTET UNIVERZITETA U BEOGRADU</vt:lpstr>
    </vt:vector>
  </TitlesOfParts>
  <Company>ETF</Company>
  <LinksUpToDate>false</LinksUpToDate>
  <CharactersWithSpaces>32977</CharactersWithSpaces>
  <SharedDoc>false</SharedDoc>
  <HLinks>
    <vt:vector size="270" baseType="variant"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_Toc119968736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_Toc119968735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_Toc119968734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_Toc119968733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_Toc119968732</vt:lpwstr>
      </vt:variant>
      <vt:variant>
        <vt:i4>1310777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_Toc119968731</vt:lpwstr>
      </vt:variant>
      <vt:variant>
        <vt:i4>1310777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_Toc119968730</vt:lpwstr>
      </vt:variant>
      <vt:variant>
        <vt:i4>1376313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_Toc119968729</vt:lpwstr>
      </vt:variant>
      <vt:variant>
        <vt:i4>1376313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_Toc119968728</vt:lpwstr>
      </vt:variant>
      <vt:variant>
        <vt:i4>1376313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_Toc119968727</vt:lpwstr>
      </vt:variant>
      <vt:variant>
        <vt:i4>1376313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_Toc119968726</vt:lpwstr>
      </vt:variant>
      <vt:variant>
        <vt:i4>1376313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_Toc119968725</vt:lpwstr>
      </vt:variant>
      <vt:variant>
        <vt:i4>1376313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_Toc119968724</vt:lpwstr>
      </vt:variant>
      <vt:variant>
        <vt:i4>1376313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_Toc119968723</vt:lpwstr>
      </vt:variant>
      <vt:variant>
        <vt:i4>1376313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_Toc119968722</vt:lpwstr>
      </vt:variant>
      <vt:variant>
        <vt:i4>1376313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_Toc119968721</vt:lpwstr>
      </vt:variant>
      <vt:variant>
        <vt:i4>1376313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_Toc119968720</vt:lpwstr>
      </vt:variant>
      <vt:variant>
        <vt:i4>1441849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_Toc119968719</vt:lpwstr>
      </vt:variant>
      <vt:variant>
        <vt:i4>1441849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_Toc119968718</vt:lpwstr>
      </vt:variant>
      <vt:variant>
        <vt:i4>1441849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_Toc119968717</vt:lpwstr>
      </vt:variant>
      <vt:variant>
        <vt:i4>1441849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_Toc119968716</vt:lpwstr>
      </vt:variant>
      <vt:variant>
        <vt:i4>1441849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_Toc119968715</vt:lpwstr>
      </vt:variant>
      <vt:variant>
        <vt:i4>1441849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_Toc119968714</vt:lpwstr>
      </vt:variant>
      <vt:variant>
        <vt:i4>1441849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_Toc119968713</vt:lpwstr>
      </vt:variant>
      <vt:variant>
        <vt:i4>1441849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_Toc119968712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_Toc119968711</vt:lpwstr>
      </vt:variant>
      <vt:variant>
        <vt:i4>1441849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_Toc119968710</vt:lpwstr>
      </vt:variant>
      <vt:variant>
        <vt:i4>1507385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_Toc119968709</vt:lpwstr>
      </vt:variant>
      <vt:variant>
        <vt:i4>1507385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_Toc119968708</vt:lpwstr>
      </vt:variant>
      <vt:variant>
        <vt:i4>1507385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_Toc119968707</vt:lpwstr>
      </vt:variant>
      <vt:variant>
        <vt:i4>1507385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_Toc119968706</vt:lpwstr>
      </vt:variant>
      <vt:variant>
        <vt:i4>1507385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_Toc119968705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_Toc119968704</vt:lpwstr>
      </vt:variant>
      <vt:variant>
        <vt:i4>1507385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_Toc119968703</vt:lpwstr>
      </vt:variant>
      <vt:variant>
        <vt:i4>1507385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_Toc119968702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_Toc119968701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_Toc119968700</vt:lpwstr>
      </vt:variant>
      <vt:variant>
        <vt:i4>1966136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_Toc119968699</vt:lpwstr>
      </vt:variant>
      <vt:variant>
        <vt:i4>1966136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_Toc119968698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_Toc119968697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_Toc119968696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_Toc119968695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_Toc119968694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_Toc119968693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_Toc119968692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ELEKTROTEHNIČKI FAKULTET UNIVERZITETA U BEOGRADU</dc:title>
  <dc:subject/>
  <dc:creator>Marko Mišić</dc:creator>
  <cp:keywords/>
  <cp:lastModifiedBy>Невена Василевска</cp:lastModifiedBy>
  <cp:revision>2</cp:revision>
  <cp:lastPrinted>2010-03-23T01:00:00Z</cp:lastPrinted>
  <dcterms:created xsi:type="dcterms:W3CDTF">2022-11-21T23:22:00Z</dcterms:created>
  <dcterms:modified xsi:type="dcterms:W3CDTF">2022-11-21T23:22:00Z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5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6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7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Times+Symbol 12.eqp</vt:lpwstr>
  </property>
  <property fmtid="{D5CDD505-2E9C-101B-9397-08002B2CF9AE}" pid="9" name="MTEquationNumber2">
    <vt:lpwstr>(#C1.#S1.#E1)</vt:lpwstr>
  </property>
  <property fmtid="{D5CDD505-2E9C-101B-9397-08002B2CF9AE}" pid="10" name="ContentTypeId">
    <vt:lpwstr>0x0101004471259A92B63F4A9CBA7A68C0211989</vt:lpwstr>
  </property>
</Properties>
</file>